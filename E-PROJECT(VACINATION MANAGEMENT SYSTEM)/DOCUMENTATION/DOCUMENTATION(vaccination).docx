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85" w:type="dxa"/>
        <w:tblLook w:val="04A0" w:firstRow="1" w:lastRow="0" w:firstColumn="1" w:lastColumn="0" w:noHBand="0" w:noVBand="1"/>
      </w:tblPr>
      <w:tblGrid>
        <w:gridCol w:w="10485"/>
      </w:tblGrid>
      <w:tr w:rsidR="007630F2" w:rsidRPr="00495014" w14:paraId="218F8896" w14:textId="77777777" w:rsidTr="00B17E13">
        <w:trPr>
          <w:trHeight w:val="8354"/>
        </w:trPr>
        <w:tc>
          <w:tcPr>
            <w:tcW w:w="10485" w:type="dxa"/>
          </w:tcPr>
          <w:bookmarkStart w:id="0" w:name="_Hlk155859028"/>
          <w:bookmarkEnd w:id="0"/>
          <w:p w14:paraId="6D423F9E" w14:textId="16971EB9" w:rsidR="007630F2" w:rsidRPr="00495014" w:rsidRDefault="00F07C1A" w:rsidP="00FF0D24">
            <w:pPr>
              <w:tabs>
                <w:tab w:val="left" w:pos="5985"/>
                <w:tab w:val="right" w:pos="10269"/>
              </w:tabs>
              <w:spacing w:line="240" w:lineRule="auto"/>
              <w:rPr>
                <w:b/>
                <w:color w:val="D83B01"/>
                <w:sz w:val="44"/>
              </w:rPr>
            </w:pPr>
            <w:r>
              <w:rPr>
                <w:noProof/>
              </w:rPr>
              <mc:AlternateContent>
                <mc:Choice Requires="wps">
                  <w:drawing>
                    <wp:anchor distT="0" distB="0" distL="114300" distR="114300" simplePos="0" relativeHeight="251660288" behindDoc="0" locked="0" layoutInCell="1" allowOverlap="1" wp14:anchorId="2708E0EC" wp14:editId="519B731F">
                      <wp:simplePos x="0" y="0"/>
                      <wp:positionH relativeFrom="column">
                        <wp:posOffset>-1906</wp:posOffset>
                      </wp:positionH>
                      <wp:positionV relativeFrom="paragraph">
                        <wp:posOffset>-956310</wp:posOffset>
                      </wp:positionV>
                      <wp:extent cx="6696075" cy="6162675"/>
                      <wp:effectExtent l="0" t="0" r="28575" b="28575"/>
                      <wp:wrapNone/>
                      <wp:docPr id="20288959" name="Rectangle 3"/>
                      <wp:cNvGraphicFramePr/>
                      <a:graphic xmlns:a="http://schemas.openxmlformats.org/drawingml/2006/main">
                        <a:graphicData uri="http://schemas.microsoft.com/office/word/2010/wordprocessingShape">
                          <wps:wsp>
                            <wps:cNvSpPr/>
                            <wps:spPr>
                              <a:xfrm>
                                <a:off x="0" y="0"/>
                                <a:ext cx="6696075" cy="61626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AF03" id="Rectangle 3" o:spid="_x0000_s1026" style="position:absolute;margin-left:-.15pt;margin-top:-75.3pt;width:527.25pt;height:48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" filled="f" strokeweight="2pt">
                      <v:stroke miterlimit="4"/>
                      <v:textbox inset="3pt,3pt,3pt,3pt"/>
                    </v:rect>
                  </w:pict>
                </mc:Fallback>
              </mc:AlternateContent>
            </w:r>
            <w:r w:rsidR="00FF0D24">
              <w:rPr>
                <w:noProof/>
              </w:rPr>
              <mc:AlternateContent>
                <mc:Choice Requires="wps">
                  <w:drawing>
                    <wp:anchor distT="0" distB="0" distL="114300" distR="114300" simplePos="0" relativeHeight="251661312" behindDoc="0" locked="0" layoutInCell="1" allowOverlap="1" wp14:anchorId="47D44DA7" wp14:editId="548CB020">
                      <wp:simplePos x="0" y="0"/>
                      <wp:positionH relativeFrom="column">
                        <wp:posOffset>3874769</wp:posOffset>
                      </wp:positionH>
                      <wp:positionV relativeFrom="paragraph">
                        <wp:posOffset>91440</wp:posOffset>
                      </wp:positionV>
                      <wp:extent cx="2162175" cy="1371600"/>
                      <wp:effectExtent l="0" t="0" r="28575" b="19050"/>
                      <wp:wrapNone/>
                      <wp:docPr id="1401322023" name="Rectangle 5"/>
                      <wp:cNvGraphicFramePr/>
                      <a:graphic xmlns:a="http://schemas.openxmlformats.org/drawingml/2006/main">
                        <a:graphicData uri="http://schemas.microsoft.com/office/word/2010/wordprocessingShape">
                          <wps:wsp>
                            <wps:cNvSpPr/>
                            <wps:spPr>
                              <a:xfrm>
                                <a:off x="0" y="0"/>
                                <a:ext cx="2162175" cy="13716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D9D19" id="Rectangle 5" o:spid="_x0000_s1026" style="position:absolute;margin-left:305.1pt;margin-top:7.2pt;width:170.25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" filled="f" strokeweight="2pt">
                      <v:stroke miterlimit="4"/>
                      <v:textbox inset="3pt,3pt,3pt,3pt"/>
                    </v:rect>
                  </w:pict>
                </mc:Fallback>
              </mc:AlternateContent>
            </w:r>
            <w:r w:rsidR="00FF0D24">
              <w:rPr>
                <w:b/>
                <w:color w:val="D83B01"/>
                <w:sz w:val="44"/>
              </w:rPr>
              <w:t xml:space="preserve">       </w:t>
            </w:r>
            <w:r w:rsidR="00FF0D24">
              <w:rPr>
                <w:b/>
                <w:color w:val="D83B01"/>
                <w:sz w:val="44"/>
              </w:rPr>
              <w:tab/>
            </w:r>
            <w:r w:rsidR="003A5F78">
              <w:rPr>
                <w:b/>
                <w:noProof/>
                <w:color w:val="D83B01"/>
                <w:sz w:val="44"/>
              </w:rPr>
              <w:drawing>
                <wp:inline distT="0" distB="0" distL="0" distR="0" wp14:anchorId="3E8260C5" wp14:editId="2AC73CEF">
                  <wp:extent cx="2345690" cy="1533348"/>
                  <wp:effectExtent l="0" t="0" r="0" b="0"/>
                  <wp:docPr id="1007362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62523" name="Picture 1007362523"/>
                          <pic:cNvPicPr/>
                        </pic:nvPicPr>
                        <pic:blipFill>
                          <a:blip r:embed="rId8">
                            <a:extLst>
                              <a:ext uri="{28A0092B-C50C-407E-A947-70E740481C1C}">
                                <a14:useLocalDpi xmlns:a14="http://schemas.microsoft.com/office/drawing/2010/main" val="0"/>
                              </a:ext>
                            </a:extLst>
                          </a:blip>
                          <a:stretch>
                            <a:fillRect/>
                          </a:stretch>
                        </pic:blipFill>
                        <pic:spPr>
                          <a:xfrm>
                            <a:off x="0" y="0"/>
                            <a:ext cx="2357350" cy="1540970"/>
                          </a:xfrm>
                          <a:prstGeom prst="rect">
                            <a:avLst/>
                          </a:prstGeom>
                        </pic:spPr>
                      </pic:pic>
                    </a:graphicData>
                  </a:graphic>
                </wp:inline>
              </w:drawing>
            </w:r>
          </w:p>
        </w:tc>
      </w:tr>
      <w:tr w:rsidR="007630F2" w:rsidRPr="00495014" w14:paraId="2CFBD8EA" w14:textId="77777777" w:rsidTr="00377792">
        <w:trPr>
          <w:trHeight w:val="3446"/>
        </w:trPr>
        <w:tc>
          <w:tcPr>
            <w:tcW w:w="10485" w:type="dxa"/>
          </w:tcPr>
          <w:p w14:paraId="4A560C73" w14:textId="0356E2AA" w:rsidR="00FF0D24" w:rsidRPr="00FF0D24" w:rsidRDefault="00FF0D24" w:rsidP="00FF0D24">
            <w:pPr>
              <w:pStyle w:val="Title"/>
            </w:pPr>
            <w:r>
              <w:t>Vaccination management system:</w:t>
            </w:r>
          </w:p>
          <w:p w14:paraId="3966DAE9" w14:textId="77777777" w:rsidR="007630F2" w:rsidRDefault="00F07C1A" w:rsidP="00FB6417">
            <w:pPr>
              <w:pStyle w:val="Subtitle"/>
            </w:pPr>
            <w:r>
              <w:t>Batch code;</w:t>
            </w:r>
          </w:p>
          <w:p w14:paraId="3C48BFFE" w14:textId="77777777" w:rsidR="00F07C1A" w:rsidRDefault="00F07C1A" w:rsidP="00F07C1A">
            <w:r>
              <w:t>2301B3</w:t>
            </w:r>
          </w:p>
          <w:p w14:paraId="7AC6857C" w14:textId="62E14A3D" w:rsidR="00F07C1A" w:rsidRPr="00F07C1A" w:rsidRDefault="00F07C1A" w:rsidP="00F07C1A">
            <w:pPr>
              <w:rPr>
                <w:b/>
                <w:bCs/>
                <w:i/>
                <w:iCs/>
                <w:sz w:val="36"/>
                <w:szCs w:val="36"/>
              </w:rPr>
            </w:pPr>
            <w:r w:rsidRPr="00F07C1A">
              <w:rPr>
                <w:b/>
                <w:bCs/>
                <w:i/>
                <w:iCs/>
                <w:sz w:val="36"/>
                <w:szCs w:val="36"/>
              </w:rPr>
              <w:t>SEMESTER 2 (DISM)</w:t>
            </w:r>
            <w:r>
              <w:rPr>
                <w:b/>
                <w:bCs/>
                <w:i/>
                <w:iCs/>
                <w:sz w:val="36"/>
                <w:szCs w:val="36"/>
              </w:rPr>
              <w:t>;</w:t>
            </w:r>
          </w:p>
        </w:tc>
      </w:tr>
    </w:tbl>
    <w:p w14:paraId="54BD4E04" w14:textId="1B25E383" w:rsidR="007F3D82" w:rsidRPr="00495014" w:rsidRDefault="007F3D82" w:rsidP="00E667B3"/>
    <w:p w14:paraId="7D66D474" w14:textId="77777777" w:rsidR="007F3D82" w:rsidRPr="00495014" w:rsidRDefault="007F3D82" w:rsidP="00E667B3">
      <w:pPr>
        <w:sectPr w:rsidR="007F3D82" w:rsidRPr="00495014" w:rsidSect="001F0246">
          <w:headerReference w:type="default" r:id="rId9"/>
          <w:footerReference w:type="default" r:id="rId10"/>
          <w:headerReference w:type="first" r:id="rId11"/>
          <w:footerReference w:type="first" r:id="rId12"/>
          <w:pgSz w:w="12240" w:h="15840" w:code="1"/>
          <w:pgMar w:top="1701" w:right="720" w:bottom="1672" w:left="720" w:header="578" w:footer="142" w:gutter="0"/>
          <w:cols w:space="720"/>
          <w:titlePg/>
          <w:docGrid w:linePitch="360"/>
        </w:sectPr>
      </w:pPr>
    </w:p>
    <w:p w14:paraId="6CF160A5" w14:textId="50B8185D" w:rsidR="00127D78" w:rsidRPr="00495014" w:rsidRDefault="00127D78" w:rsidP="00DD2790">
      <w:bookmarkStart w:id="1" w:name="_Hlk529311408"/>
    </w:p>
    <w:bookmarkEnd w:id="1"/>
    <w:p w14:paraId="76D6F765" w14:textId="76175E3D" w:rsidR="00DF5141" w:rsidRPr="00AA2EC9" w:rsidRDefault="00AA2EC9" w:rsidP="00DD2790">
      <w:pPr>
        <w:pStyle w:val="Bullets"/>
        <w:rPr>
          <w:b/>
          <w:bCs/>
          <w:color w:val="60B06A" w:themeColor="accent1" w:themeTint="99"/>
          <w:sz w:val="44"/>
          <w:szCs w:val="44"/>
        </w:rPr>
      </w:pPr>
      <w:r w:rsidRPr="00AA2EC9">
        <w:rPr>
          <w:b/>
          <w:bCs/>
          <w:color w:val="60B06A" w:themeColor="accent1" w:themeTint="99"/>
          <w:sz w:val="44"/>
          <w:szCs w:val="44"/>
        </w:rPr>
        <w:t>TEAM MEMBERS DETAILS:</w:t>
      </w:r>
    </w:p>
    <w:p w14:paraId="5069A94F" w14:textId="15E522BC" w:rsidR="00DF5141" w:rsidRDefault="00DF5141" w:rsidP="00DD2790"/>
    <w:p w14:paraId="6AB7EBE1" w14:textId="77777777" w:rsidR="00AA2EC9" w:rsidRDefault="00AA2EC9" w:rsidP="00AA2EC9">
      <w:pPr>
        <w:rPr>
          <w:b/>
          <w:bCs/>
          <w:sz w:val="28"/>
          <w:szCs w:val="28"/>
        </w:rPr>
      </w:pPr>
      <w:r>
        <w:rPr>
          <w:b/>
          <w:bCs/>
          <w:sz w:val="28"/>
          <w:szCs w:val="28"/>
        </w:rPr>
        <w:t>MEMBERS NAME:</w:t>
      </w:r>
    </w:p>
    <w:p w14:paraId="2CE1119F" w14:textId="77777777" w:rsidR="00AA2EC9" w:rsidRDefault="00AA2EC9" w:rsidP="00AA2EC9">
      <w:pPr>
        <w:rPr>
          <w:b/>
          <w:bCs/>
          <w:sz w:val="28"/>
          <w:szCs w:val="28"/>
        </w:rPr>
      </w:pPr>
    </w:p>
    <w:p w14:paraId="516DD667" w14:textId="60020B77" w:rsidR="00AA2EC9" w:rsidRDefault="00AA2EC9" w:rsidP="00AA2EC9">
      <w:pPr>
        <w:rPr>
          <w:b/>
          <w:bCs/>
          <w:sz w:val="28"/>
          <w:szCs w:val="28"/>
        </w:rPr>
      </w:pPr>
      <w:r>
        <w:rPr>
          <w:b/>
          <w:bCs/>
          <w:sz w:val="28"/>
          <w:szCs w:val="28"/>
        </w:rPr>
        <w:t>1.NIHA SIDDIQUI (</w:t>
      </w:r>
      <w:r>
        <w:rPr>
          <w:rFonts w:ascii="Calibri" w:hAnsi="Calibri" w:cs="Calibri"/>
          <w:color w:val="000000"/>
          <w:sz w:val="20"/>
          <w:szCs w:val="20"/>
          <w:shd w:val="clear" w:color="auto" w:fill="FFFFFF"/>
        </w:rPr>
        <w:t>Student1452432</w:t>
      </w:r>
      <w:r>
        <w:rPr>
          <w:b/>
          <w:bCs/>
          <w:sz w:val="28"/>
          <w:szCs w:val="28"/>
        </w:rPr>
        <w:t>)</w:t>
      </w:r>
    </w:p>
    <w:p w14:paraId="7DC71EDB" w14:textId="7F10C8A7" w:rsidR="00AA2EC9" w:rsidRDefault="00AA2EC9" w:rsidP="00AA2EC9">
      <w:pPr>
        <w:rPr>
          <w:b/>
          <w:bCs/>
          <w:sz w:val="28"/>
          <w:szCs w:val="28"/>
        </w:rPr>
      </w:pPr>
      <w:r>
        <w:rPr>
          <w:b/>
          <w:bCs/>
          <w:sz w:val="28"/>
          <w:szCs w:val="28"/>
        </w:rPr>
        <w:t>2.MEHREEN FAIZ (</w:t>
      </w:r>
      <w:r>
        <w:rPr>
          <w:rFonts w:ascii="Calibri" w:hAnsi="Calibri" w:cs="Calibri"/>
          <w:color w:val="000000"/>
          <w:sz w:val="20"/>
          <w:szCs w:val="20"/>
          <w:shd w:val="clear" w:color="auto" w:fill="FFFFFF"/>
        </w:rPr>
        <w:t>Student1452437</w:t>
      </w:r>
      <w:r>
        <w:rPr>
          <w:b/>
          <w:bCs/>
          <w:sz w:val="28"/>
          <w:szCs w:val="28"/>
        </w:rPr>
        <w:t>)</w:t>
      </w:r>
    </w:p>
    <w:p w14:paraId="5AF7B7E9" w14:textId="0A7B8E4F" w:rsidR="00AA2EC9" w:rsidRDefault="00AA2EC9" w:rsidP="00AA2EC9">
      <w:pPr>
        <w:rPr>
          <w:b/>
          <w:bCs/>
          <w:sz w:val="28"/>
          <w:szCs w:val="28"/>
        </w:rPr>
      </w:pPr>
      <w:r>
        <w:rPr>
          <w:b/>
          <w:bCs/>
          <w:sz w:val="28"/>
          <w:szCs w:val="28"/>
        </w:rPr>
        <w:t>3.</w:t>
      </w:r>
      <w:r w:rsidRPr="00AA2EC9">
        <w:rPr>
          <w:rFonts w:ascii="Calibri" w:hAnsi="Calibri" w:cs="Calibri"/>
          <w:color w:val="000000"/>
          <w:sz w:val="20"/>
          <w:szCs w:val="20"/>
          <w:shd w:val="clear" w:color="auto" w:fill="FFFFFF"/>
        </w:rPr>
        <w:t xml:space="preserve"> </w:t>
      </w:r>
      <w:r w:rsidRPr="00AA2EC9">
        <w:rPr>
          <w:rFonts w:ascii="Calibri" w:hAnsi="Calibri" w:cs="Calibri"/>
          <w:b/>
          <w:bCs/>
          <w:color w:val="000000"/>
          <w:sz w:val="36"/>
          <w:szCs w:val="36"/>
          <w:shd w:val="clear" w:color="auto" w:fill="FFFFFF"/>
        </w:rPr>
        <w:t>MUHAMMAD UBAID</w:t>
      </w:r>
      <w:r>
        <w:rPr>
          <w:rFonts w:ascii="Calibri" w:hAnsi="Calibri" w:cs="Calibri"/>
          <w:b/>
          <w:bCs/>
          <w:color w:val="000000"/>
          <w:sz w:val="36"/>
          <w:szCs w:val="36"/>
          <w:shd w:val="clear" w:color="auto" w:fill="FFFFFF"/>
        </w:rPr>
        <w:t xml:space="preserve"> </w:t>
      </w:r>
      <w:proofErr w:type="gramStart"/>
      <w:r>
        <w:rPr>
          <w:rFonts w:ascii="Calibri" w:hAnsi="Calibri" w:cs="Calibri"/>
          <w:b/>
          <w:bCs/>
          <w:color w:val="000000"/>
          <w:sz w:val="36"/>
          <w:szCs w:val="36"/>
          <w:shd w:val="clear" w:color="auto" w:fill="FFFFFF"/>
        </w:rPr>
        <w:t>(</w:t>
      </w:r>
      <w:r w:rsidRPr="00AA2EC9">
        <w:rPr>
          <w:rFonts w:ascii="Calibri" w:hAnsi="Calibri" w:cs="Calibri"/>
          <w:color w:val="000000"/>
          <w:sz w:val="20"/>
          <w:szCs w:val="20"/>
          <w:shd w:val="clear" w:color="auto" w:fill="FFFFFF"/>
        </w:rPr>
        <w:t xml:space="preserve"> </w:t>
      </w:r>
      <w:r>
        <w:rPr>
          <w:rFonts w:ascii="Calibri" w:hAnsi="Calibri" w:cs="Calibri"/>
          <w:color w:val="000000"/>
          <w:sz w:val="20"/>
          <w:szCs w:val="20"/>
          <w:shd w:val="clear" w:color="auto" w:fill="FFFFFF"/>
        </w:rPr>
        <w:t>Student</w:t>
      </w:r>
      <w:proofErr w:type="gramEnd"/>
      <w:r>
        <w:rPr>
          <w:rFonts w:ascii="Calibri" w:hAnsi="Calibri" w:cs="Calibri"/>
          <w:color w:val="000000"/>
          <w:sz w:val="20"/>
          <w:szCs w:val="20"/>
          <w:shd w:val="clear" w:color="auto" w:fill="FFFFFF"/>
        </w:rPr>
        <w:t>1452442</w:t>
      </w:r>
      <w:r>
        <w:rPr>
          <w:rFonts w:ascii="Calibri" w:hAnsi="Calibri" w:cs="Calibri"/>
          <w:b/>
          <w:bCs/>
          <w:color w:val="000000"/>
          <w:sz w:val="36"/>
          <w:szCs w:val="36"/>
          <w:shd w:val="clear" w:color="auto" w:fill="FFFFFF"/>
        </w:rPr>
        <w:t>)</w:t>
      </w:r>
    </w:p>
    <w:p w14:paraId="12308701" w14:textId="77777777" w:rsidR="00AA2EC9" w:rsidRPr="00495014" w:rsidRDefault="00AA2EC9" w:rsidP="00DD2790"/>
    <w:p w14:paraId="7955BFC4" w14:textId="77777777" w:rsidR="00AA2EC9" w:rsidRDefault="00AA2EC9" w:rsidP="007F3D82">
      <w:pPr>
        <w:spacing w:after="0" w:line="259" w:lineRule="auto"/>
      </w:pPr>
    </w:p>
    <w:p w14:paraId="58862F38" w14:textId="77777777" w:rsidR="00AA2EC9" w:rsidRDefault="00AA2EC9" w:rsidP="007F3D82">
      <w:pPr>
        <w:spacing w:after="0" w:line="259" w:lineRule="auto"/>
      </w:pPr>
    </w:p>
    <w:p w14:paraId="3B247439" w14:textId="77777777" w:rsidR="00AA2EC9" w:rsidRDefault="00AA2EC9" w:rsidP="007F3D82">
      <w:pPr>
        <w:spacing w:after="0" w:line="259" w:lineRule="auto"/>
      </w:pPr>
    </w:p>
    <w:p w14:paraId="5967C36E" w14:textId="77777777" w:rsidR="00AA2EC9" w:rsidRDefault="00AA2EC9" w:rsidP="007F3D82">
      <w:pPr>
        <w:spacing w:after="0" w:line="259" w:lineRule="auto"/>
      </w:pPr>
    </w:p>
    <w:p w14:paraId="1A2E22A8" w14:textId="77777777" w:rsidR="00AA2EC9" w:rsidRDefault="00AA2EC9" w:rsidP="007F3D82">
      <w:pPr>
        <w:spacing w:after="0" w:line="259" w:lineRule="auto"/>
      </w:pPr>
    </w:p>
    <w:p w14:paraId="12F998F4" w14:textId="77777777" w:rsidR="00AA2EC9" w:rsidRDefault="00AA2EC9" w:rsidP="007F3D82">
      <w:pPr>
        <w:spacing w:after="0" w:line="259" w:lineRule="auto"/>
      </w:pPr>
    </w:p>
    <w:p w14:paraId="5F845977" w14:textId="77777777" w:rsidR="00AA2EC9" w:rsidRDefault="00AA2EC9" w:rsidP="007F3D82">
      <w:pPr>
        <w:spacing w:after="0" w:line="259" w:lineRule="auto"/>
      </w:pPr>
    </w:p>
    <w:p w14:paraId="21299D0E" w14:textId="77777777" w:rsidR="00AA2EC9" w:rsidRDefault="00AA2EC9" w:rsidP="007F3D82">
      <w:pPr>
        <w:spacing w:after="0" w:line="259" w:lineRule="auto"/>
      </w:pPr>
    </w:p>
    <w:p w14:paraId="008B7CA3" w14:textId="77777777" w:rsidR="00AA2EC9" w:rsidRPr="00FC6512" w:rsidRDefault="00AA2EC9" w:rsidP="00AA2EC9">
      <w:pPr>
        <w:rPr>
          <w:b/>
          <w:bCs/>
          <w:sz w:val="28"/>
          <w:szCs w:val="28"/>
        </w:rPr>
      </w:pPr>
      <w:r w:rsidRPr="00FC6512">
        <w:rPr>
          <w:b/>
          <w:bCs/>
          <w:sz w:val="28"/>
          <w:szCs w:val="28"/>
        </w:rPr>
        <w:t>SUBMITTED TO</w:t>
      </w:r>
      <w:r>
        <w:rPr>
          <w:b/>
          <w:bCs/>
          <w:sz w:val="28"/>
          <w:szCs w:val="28"/>
        </w:rPr>
        <w:t>:</w:t>
      </w:r>
    </w:p>
    <w:p w14:paraId="02392919" w14:textId="77777777" w:rsidR="00AA2EC9" w:rsidRPr="00FC6512" w:rsidRDefault="00AA2EC9" w:rsidP="00AA2EC9">
      <w:pPr>
        <w:rPr>
          <w:b/>
          <w:bCs/>
          <w:sz w:val="28"/>
          <w:szCs w:val="28"/>
        </w:rPr>
      </w:pPr>
      <w:r w:rsidRPr="00FC6512">
        <w:rPr>
          <w:b/>
          <w:bCs/>
          <w:sz w:val="28"/>
          <w:szCs w:val="28"/>
        </w:rPr>
        <w:t>eProjects@aglsm.com</w:t>
      </w:r>
    </w:p>
    <w:p w14:paraId="65EA5A2E" w14:textId="77777777" w:rsidR="00AA2EC9" w:rsidRPr="00FC6512" w:rsidRDefault="00AA2EC9" w:rsidP="00AA2EC9">
      <w:pPr>
        <w:rPr>
          <w:b/>
          <w:bCs/>
          <w:sz w:val="28"/>
          <w:szCs w:val="28"/>
        </w:rPr>
      </w:pPr>
      <w:r w:rsidRPr="00FC6512">
        <w:rPr>
          <w:b/>
          <w:bCs/>
          <w:sz w:val="28"/>
          <w:szCs w:val="28"/>
        </w:rPr>
        <w:t>PROJECT INSTRUCTOR</w:t>
      </w:r>
      <w:r>
        <w:rPr>
          <w:b/>
          <w:bCs/>
          <w:sz w:val="28"/>
          <w:szCs w:val="28"/>
        </w:rPr>
        <w:t>:</w:t>
      </w:r>
    </w:p>
    <w:p w14:paraId="2A12432D" w14:textId="77777777" w:rsidR="00AA2EC9" w:rsidRDefault="00AA2EC9" w:rsidP="00AA2EC9">
      <w:pPr>
        <w:rPr>
          <w:b/>
          <w:bCs/>
          <w:sz w:val="28"/>
          <w:szCs w:val="28"/>
        </w:rPr>
      </w:pPr>
      <w:r>
        <w:rPr>
          <w:b/>
          <w:bCs/>
          <w:sz w:val="28"/>
          <w:szCs w:val="28"/>
        </w:rPr>
        <w:t xml:space="preserve">WALI MUHAMMAD </w:t>
      </w:r>
    </w:p>
    <w:p w14:paraId="11827E83" w14:textId="55AEB2E8" w:rsidR="00AA2EC9" w:rsidRDefault="00AA2EC9" w:rsidP="00AA2EC9">
      <w:pPr>
        <w:rPr>
          <w:b/>
          <w:bCs/>
          <w:sz w:val="28"/>
          <w:szCs w:val="28"/>
        </w:rPr>
      </w:pPr>
      <w:r w:rsidRPr="00FC6512">
        <w:rPr>
          <w:b/>
          <w:bCs/>
          <w:sz w:val="28"/>
          <w:szCs w:val="28"/>
        </w:rPr>
        <w:t>CURRICULUM CODE</w:t>
      </w:r>
      <w:r>
        <w:rPr>
          <w:b/>
          <w:bCs/>
          <w:sz w:val="28"/>
          <w:szCs w:val="28"/>
        </w:rPr>
        <w:t>:</w:t>
      </w:r>
    </w:p>
    <w:p w14:paraId="563C1658" w14:textId="77777777" w:rsidR="00AA2EC9" w:rsidRPr="00FC6512" w:rsidRDefault="00AA2EC9" w:rsidP="00AA2EC9">
      <w:pPr>
        <w:rPr>
          <w:b/>
          <w:bCs/>
          <w:sz w:val="28"/>
          <w:szCs w:val="28"/>
        </w:rPr>
      </w:pPr>
      <w:r>
        <w:rPr>
          <w:b/>
          <w:bCs/>
          <w:sz w:val="28"/>
          <w:szCs w:val="28"/>
        </w:rPr>
        <w:t>7062</w:t>
      </w:r>
    </w:p>
    <w:p w14:paraId="0091176A" w14:textId="2ECE4B1D" w:rsidR="001E6CEB" w:rsidRPr="00495014" w:rsidRDefault="001E6CEB" w:rsidP="007F3D82">
      <w:pPr>
        <w:spacing w:after="0" w:line="259" w:lineRule="auto"/>
      </w:pPr>
      <w:r w:rsidRPr="00495014">
        <w:br w:type="page"/>
      </w:r>
    </w:p>
    <w:p w14:paraId="593BFD92" w14:textId="5D676C4F" w:rsidR="00743D10" w:rsidRPr="00495014" w:rsidRDefault="00AA2EC9" w:rsidP="00DD2790">
      <w:pPr>
        <w:pStyle w:val="Heading1"/>
      </w:pPr>
      <w:r>
        <w:lastRenderedPageBreak/>
        <w:t>TABLE OF CONTENT;</w:t>
      </w:r>
    </w:p>
    <w:p w14:paraId="041E3EF4" w14:textId="63B30D35" w:rsidR="001E6CEB" w:rsidRPr="00495014" w:rsidRDefault="001E6CEB" w:rsidP="00352790"/>
    <w:p w14:paraId="6DC4D095" w14:textId="19F15416" w:rsidR="00AA2EC9" w:rsidRPr="00AA2EC9" w:rsidRDefault="00AA2EC9" w:rsidP="00AA2EC9">
      <w:pPr>
        <w:pStyle w:val="Bullets"/>
        <w:numPr>
          <w:ilvl w:val="0"/>
          <w:numId w:val="0"/>
        </w:numPr>
        <w:ind w:left="530" w:hanging="360"/>
      </w:pPr>
    </w:p>
    <w:p w14:paraId="39349A9C" w14:textId="77777777" w:rsidR="00505624" w:rsidRDefault="00505624" w:rsidP="00505624">
      <w:pPr>
        <w:ind w:firstLine="720"/>
      </w:pPr>
      <w:r>
        <w:t xml:space="preserve"> </w:t>
      </w:r>
    </w:p>
    <w:p w14:paraId="47E0D038" w14:textId="4BEF77F8" w:rsidR="00505624" w:rsidRDefault="00505624" w:rsidP="00505624">
      <w:pPr>
        <w:ind w:firstLine="720"/>
      </w:pPr>
      <w:r>
        <w:t>E-PROJECT</w:t>
      </w:r>
    </w:p>
    <w:p w14:paraId="11219281" w14:textId="4037C3E6" w:rsidR="00505624" w:rsidRDefault="00B021DA" w:rsidP="00505624">
      <w:r>
        <w:t>Without login:</w:t>
      </w:r>
    </w:p>
    <w:p w14:paraId="36632E17" w14:textId="3A7870AF" w:rsidR="00B021DA" w:rsidRDefault="00B021DA" w:rsidP="00BB42DF">
      <w:pPr>
        <w:pStyle w:val="ListParagraph"/>
        <w:numPr>
          <w:ilvl w:val="0"/>
          <w:numId w:val="7"/>
        </w:numPr>
      </w:pPr>
      <w:r>
        <w:t>Home</w:t>
      </w:r>
    </w:p>
    <w:p w14:paraId="7F2939B5" w14:textId="0AAE30E2" w:rsidR="00B021DA" w:rsidRDefault="00B021DA" w:rsidP="00BB42DF">
      <w:pPr>
        <w:pStyle w:val="ListParagraph"/>
        <w:numPr>
          <w:ilvl w:val="0"/>
          <w:numId w:val="7"/>
        </w:numPr>
      </w:pPr>
      <w:r>
        <w:t>About</w:t>
      </w:r>
    </w:p>
    <w:p w14:paraId="703856ED" w14:textId="2640B918" w:rsidR="00B021DA" w:rsidRDefault="00B021DA" w:rsidP="00BB42DF">
      <w:pPr>
        <w:pStyle w:val="ListParagraph"/>
        <w:numPr>
          <w:ilvl w:val="0"/>
          <w:numId w:val="7"/>
        </w:numPr>
      </w:pPr>
      <w:r>
        <w:t xml:space="preserve">Service </w:t>
      </w:r>
    </w:p>
    <w:p w14:paraId="1C099162" w14:textId="727EDB76" w:rsidR="00B021DA" w:rsidRDefault="00B021DA" w:rsidP="00BB42DF">
      <w:pPr>
        <w:pStyle w:val="ListParagraph"/>
        <w:numPr>
          <w:ilvl w:val="0"/>
          <w:numId w:val="7"/>
        </w:numPr>
      </w:pPr>
      <w:r>
        <w:t>Vaccination</w:t>
      </w:r>
    </w:p>
    <w:p w14:paraId="778FEE27" w14:textId="6C3F462E" w:rsidR="00B021DA" w:rsidRDefault="00B021DA" w:rsidP="00BB42DF">
      <w:pPr>
        <w:pStyle w:val="ListParagraph"/>
        <w:numPr>
          <w:ilvl w:val="0"/>
          <w:numId w:val="7"/>
        </w:numPr>
      </w:pPr>
      <w:r>
        <w:t>Team</w:t>
      </w:r>
    </w:p>
    <w:p w14:paraId="7F231DA4" w14:textId="4DE13783" w:rsidR="00B021DA" w:rsidRDefault="00B021DA" w:rsidP="00BB42DF">
      <w:pPr>
        <w:pStyle w:val="ListParagraph"/>
        <w:numPr>
          <w:ilvl w:val="0"/>
          <w:numId w:val="7"/>
        </w:numPr>
      </w:pPr>
      <w:r>
        <w:t>Contact</w:t>
      </w:r>
    </w:p>
    <w:p w14:paraId="5CF36476" w14:textId="23836284" w:rsidR="00B021DA" w:rsidRDefault="00B021DA" w:rsidP="00B021DA">
      <w:r>
        <w:t>Admin portal:</w:t>
      </w:r>
    </w:p>
    <w:p w14:paraId="0267331B" w14:textId="047ADDA7" w:rsidR="00B021DA" w:rsidRDefault="00B021DA" w:rsidP="00BB42DF">
      <w:pPr>
        <w:pStyle w:val="ListParagraph"/>
        <w:numPr>
          <w:ilvl w:val="0"/>
          <w:numId w:val="9"/>
        </w:numPr>
      </w:pPr>
      <w:r>
        <w:t>Dashboard</w:t>
      </w:r>
    </w:p>
    <w:p w14:paraId="23D89785" w14:textId="6878566A" w:rsidR="00B021DA" w:rsidRDefault="00B021DA" w:rsidP="00BB42DF">
      <w:pPr>
        <w:pStyle w:val="ListParagraph"/>
        <w:numPr>
          <w:ilvl w:val="0"/>
          <w:numId w:val="9"/>
        </w:numPr>
      </w:pPr>
      <w:r>
        <w:t>Parental info</w:t>
      </w:r>
    </w:p>
    <w:p w14:paraId="6B97FE51" w14:textId="32CCBBBB" w:rsidR="00B021DA" w:rsidRDefault="00B021DA" w:rsidP="00BB42DF">
      <w:pPr>
        <w:pStyle w:val="ListParagraph"/>
        <w:numPr>
          <w:ilvl w:val="0"/>
          <w:numId w:val="9"/>
        </w:numPr>
      </w:pPr>
      <w:r>
        <w:t>Hospital records</w:t>
      </w:r>
    </w:p>
    <w:p w14:paraId="734ABECF" w14:textId="3E4ED5C6" w:rsidR="00B021DA" w:rsidRDefault="00B021DA" w:rsidP="00BB42DF">
      <w:pPr>
        <w:pStyle w:val="ListParagraph"/>
        <w:numPr>
          <w:ilvl w:val="0"/>
          <w:numId w:val="9"/>
        </w:numPr>
      </w:pPr>
      <w:r>
        <w:t>charts</w:t>
      </w:r>
    </w:p>
    <w:p w14:paraId="5AFA1B88" w14:textId="0583902E" w:rsidR="00B021DA" w:rsidRDefault="00B021DA" w:rsidP="00B021DA">
      <w:r>
        <w:t>Hospital portal:</w:t>
      </w:r>
    </w:p>
    <w:p w14:paraId="233EE557" w14:textId="09161F38" w:rsidR="00B021DA" w:rsidRDefault="00B021DA" w:rsidP="00BB42DF">
      <w:pPr>
        <w:pStyle w:val="ListParagraph"/>
        <w:numPr>
          <w:ilvl w:val="0"/>
          <w:numId w:val="8"/>
        </w:numPr>
      </w:pPr>
      <w:r>
        <w:t>Home</w:t>
      </w:r>
    </w:p>
    <w:p w14:paraId="5190DBC0" w14:textId="190ADC64" w:rsidR="00B021DA" w:rsidRDefault="00B021DA" w:rsidP="00BB42DF">
      <w:pPr>
        <w:pStyle w:val="ListParagraph"/>
        <w:numPr>
          <w:ilvl w:val="0"/>
          <w:numId w:val="8"/>
        </w:numPr>
      </w:pPr>
      <w:r>
        <w:t>Show records</w:t>
      </w:r>
    </w:p>
    <w:p w14:paraId="50B59CB4" w14:textId="6F6BC406" w:rsidR="00B021DA" w:rsidRDefault="00B021DA" w:rsidP="00BB42DF">
      <w:pPr>
        <w:pStyle w:val="ListParagraph"/>
        <w:numPr>
          <w:ilvl w:val="0"/>
          <w:numId w:val="8"/>
        </w:numPr>
      </w:pPr>
      <w:r>
        <w:t>My profile</w:t>
      </w:r>
    </w:p>
    <w:p w14:paraId="144C0063" w14:textId="6DA8EB18" w:rsidR="00B021DA" w:rsidRDefault="00B021DA" w:rsidP="00BB42DF">
      <w:pPr>
        <w:pStyle w:val="ListParagraph"/>
        <w:numPr>
          <w:ilvl w:val="0"/>
          <w:numId w:val="8"/>
        </w:numPr>
      </w:pPr>
      <w:r>
        <w:t>Vaccination</w:t>
      </w:r>
    </w:p>
    <w:p w14:paraId="5E159610" w14:textId="716BD2D6" w:rsidR="00B021DA" w:rsidRDefault="00B021DA" w:rsidP="00B021DA">
      <w:r>
        <w:t>Parents portal:</w:t>
      </w:r>
    </w:p>
    <w:p w14:paraId="508447A3" w14:textId="77777777" w:rsidR="00B021DA" w:rsidRDefault="00B021DA" w:rsidP="00B021DA"/>
    <w:p w14:paraId="6C21204E" w14:textId="77777777" w:rsidR="00B021DA" w:rsidRDefault="00B021DA" w:rsidP="00B021DA"/>
    <w:p w14:paraId="70893D72" w14:textId="77777777" w:rsidR="00505624" w:rsidRDefault="00505624" w:rsidP="00505624"/>
    <w:p w14:paraId="5D774A83" w14:textId="77777777" w:rsidR="00505624" w:rsidRDefault="00505624" w:rsidP="00505624"/>
    <w:p w14:paraId="774B1F05" w14:textId="77777777" w:rsidR="00505624" w:rsidRDefault="00505624" w:rsidP="00505624"/>
    <w:p w14:paraId="393FB604" w14:textId="77777777" w:rsidR="00505624" w:rsidRDefault="00505624" w:rsidP="00505624"/>
    <w:p w14:paraId="08D81E64" w14:textId="7F538E42" w:rsidR="001E6CEB" w:rsidRPr="00352790" w:rsidRDefault="001E6CEB" w:rsidP="00352790">
      <w:pPr>
        <w:pStyle w:val="Bullets"/>
      </w:pPr>
    </w:p>
    <w:p w14:paraId="031638BE" w14:textId="77777777" w:rsidR="00EF69D8" w:rsidRDefault="00EF69D8" w:rsidP="00EF69D8">
      <w:pPr>
        <w:jc w:val="center"/>
      </w:pPr>
      <w:r>
        <w:t>Problem Statement</w:t>
      </w:r>
    </w:p>
    <w:p w14:paraId="068B8C38" w14:textId="77777777" w:rsidR="00EF69D8" w:rsidRDefault="00EF69D8" w:rsidP="00EF69D8">
      <w:pPr>
        <w:jc w:val="center"/>
      </w:pPr>
    </w:p>
    <w:p w14:paraId="1C4FF55B" w14:textId="43250EDC" w:rsidR="00EF69D8" w:rsidRDefault="00EF69D8" w:rsidP="00EF69D8">
      <w:pPr>
        <w:ind w:left="720"/>
      </w:pPr>
      <w:r>
        <w:t xml:space="preserve">Problem statement is attached separately in a file “Vaccination Management System” Standards </w:t>
      </w:r>
      <w:proofErr w:type="gramStart"/>
      <w:r>
        <w:t>plan :Every</w:t>
      </w:r>
      <w:proofErr w:type="gramEnd"/>
      <w:r>
        <w:t xml:space="preserve"> code block must have comments. The logic of the program needs to be explained. Proper documentation should be maintained. Complete Project Report along with synopsis, code and documentation should be prepared.</w:t>
      </w:r>
    </w:p>
    <w:p w14:paraId="4284543D" w14:textId="77777777" w:rsidR="00EF69D8" w:rsidRDefault="00EF69D8" w:rsidP="00EF69D8">
      <w:pPr>
        <w:jc w:val="center"/>
      </w:pPr>
      <w:r>
        <w:t>Documentation:</w:t>
      </w:r>
    </w:p>
    <w:p w14:paraId="69A07A21" w14:textId="77777777" w:rsidR="00EF69D8" w:rsidRDefault="00EF69D8" w:rsidP="00EF69D8">
      <w:pPr>
        <w:jc w:val="center"/>
      </w:pPr>
      <w:r>
        <w:t>No project is complete without documentation. In fact, it is one of the most</w:t>
      </w:r>
    </w:p>
    <w:p w14:paraId="4C7A3940" w14:textId="77777777" w:rsidR="00EF69D8" w:rsidRDefault="00EF69D8" w:rsidP="00EF69D8">
      <w:pPr>
        <w:jc w:val="center"/>
      </w:pPr>
      <w:r>
        <w:t>important activities during the development of a project. The documentation</w:t>
      </w:r>
    </w:p>
    <w:p w14:paraId="07F3305C" w14:textId="77777777" w:rsidR="00EF69D8" w:rsidRDefault="00EF69D8" w:rsidP="00EF69D8">
      <w:pPr>
        <w:jc w:val="center"/>
      </w:pPr>
      <w:r>
        <w:t>of an ideal project will be in the form of a project report comprising of the</w:t>
      </w:r>
    </w:p>
    <w:p w14:paraId="1792E050" w14:textId="77777777" w:rsidR="00EF69D8" w:rsidRDefault="00EF69D8" w:rsidP="00EF69D8">
      <w:pPr>
        <w:jc w:val="center"/>
      </w:pPr>
      <w:r>
        <w:t>following documents:</w:t>
      </w:r>
    </w:p>
    <w:p w14:paraId="78B41AF3" w14:textId="77777777" w:rsidR="00EF69D8" w:rsidRDefault="00EF69D8" w:rsidP="00EF69D8">
      <w:pPr>
        <w:jc w:val="center"/>
      </w:pPr>
      <w:r>
        <w:t> Certificate of Completion.</w:t>
      </w:r>
    </w:p>
    <w:p w14:paraId="307ADDD4" w14:textId="77777777" w:rsidR="00EF69D8" w:rsidRDefault="00EF69D8" w:rsidP="00EF69D8">
      <w:pPr>
        <w:jc w:val="center"/>
      </w:pPr>
      <w:r>
        <w:t> Table of Contents.</w:t>
      </w:r>
    </w:p>
    <w:p w14:paraId="749CEA1A" w14:textId="77777777" w:rsidR="00EF69D8" w:rsidRDefault="00EF69D8" w:rsidP="00EF69D8">
      <w:pPr>
        <w:jc w:val="center"/>
      </w:pPr>
      <w:r>
        <w:t> Problem Definition.</w:t>
      </w:r>
    </w:p>
    <w:p w14:paraId="42CDCA5A" w14:textId="77777777" w:rsidR="00EF69D8" w:rsidRDefault="00EF69D8" w:rsidP="00EF69D8">
      <w:pPr>
        <w:jc w:val="center"/>
      </w:pPr>
      <w:r>
        <w:t> Customer Requirement Specification.</w:t>
      </w:r>
    </w:p>
    <w:p w14:paraId="6BD8AF8A" w14:textId="77777777" w:rsidR="00EF69D8" w:rsidRDefault="00EF69D8" w:rsidP="00EF69D8">
      <w:pPr>
        <w:jc w:val="center"/>
      </w:pPr>
      <w:r>
        <w:t> Project Plan.</w:t>
      </w:r>
    </w:p>
    <w:p w14:paraId="72D340F5" w14:textId="77777777" w:rsidR="00EF69D8" w:rsidRDefault="00EF69D8" w:rsidP="00EF69D8">
      <w:pPr>
        <w:jc w:val="center"/>
      </w:pPr>
      <w:r>
        <w:t> E-R Diagrams.</w:t>
      </w:r>
    </w:p>
    <w:p w14:paraId="2D6FF2B6" w14:textId="77777777" w:rsidR="00EF69D8" w:rsidRDefault="00EF69D8" w:rsidP="00EF69D8">
      <w:pPr>
        <w:jc w:val="center"/>
      </w:pPr>
      <w:r>
        <w:t> Algorithms.</w:t>
      </w:r>
    </w:p>
    <w:p w14:paraId="3ABF05C3" w14:textId="77777777" w:rsidR="00EF69D8" w:rsidRDefault="00EF69D8" w:rsidP="00EF69D8">
      <w:pPr>
        <w:jc w:val="center"/>
      </w:pPr>
      <w:r>
        <w:t> GUI Standards Document.</w:t>
      </w:r>
    </w:p>
    <w:p w14:paraId="4D4CD4EB" w14:textId="77777777" w:rsidR="00EF69D8" w:rsidRDefault="00EF69D8" w:rsidP="00EF69D8">
      <w:pPr>
        <w:jc w:val="center"/>
      </w:pPr>
      <w:r>
        <w:t> Interface Design Document.</w:t>
      </w:r>
    </w:p>
    <w:p w14:paraId="1791155D" w14:textId="77777777" w:rsidR="00EF69D8" w:rsidRDefault="00EF69D8" w:rsidP="00EF69D8">
      <w:pPr>
        <w:jc w:val="center"/>
      </w:pPr>
      <w:r>
        <w:t> Task Sheet.</w:t>
      </w:r>
    </w:p>
    <w:p w14:paraId="33ED4A08" w14:textId="77777777" w:rsidR="00EF69D8" w:rsidRDefault="00EF69D8" w:rsidP="00EF69D8">
      <w:pPr>
        <w:jc w:val="center"/>
      </w:pPr>
      <w:r>
        <w:t> Project Review and Monitoring Report.</w:t>
      </w:r>
    </w:p>
    <w:p w14:paraId="208535CA" w14:textId="2EC81A81" w:rsidR="00EF69D8" w:rsidRPr="00EF69D8" w:rsidRDefault="00EF69D8" w:rsidP="00EF69D8">
      <w:pPr>
        <w:jc w:val="center"/>
      </w:pPr>
      <w:r>
        <w:t> Unit Testing Check List</w:t>
      </w:r>
      <w:r w:rsidR="00DD1468" w:rsidRPr="00495014">
        <w:br w:type="page"/>
      </w:r>
    </w:p>
    <w:tbl>
      <w:tblPr>
        <w:tblStyle w:val="TableGrid0"/>
        <w:tblpPr w:leftFromText="180" w:rightFromText="180" w:vertAnchor="text" w:horzAnchor="margin" w:tblpY="72"/>
        <w:tblW w:w="10082" w:type="dxa"/>
        <w:tblInd w:w="0" w:type="dxa"/>
        <w:tblCellMar>
          <w:left w:w="4" w:type="dxa"/>
          <w:bottom w:w="4" w:type="dxa"/>
        </w:tblCellMar>
        <w:tblLook w:val="04A0" w:firstRow="1" w:lastRow="0" w:firstColumn="1" w:lastColumn="0" w:noHBand="0" w:noVBand="1"/>
      </w:tblPr>
      <w:tblGrid>
        <w:gridCol w:w="681"/>
        <w:gridCol w:w="2149"/>
        <w:gridCol w:w="1493"/>
        <w:gridCol w:w="1599"/>
        <w:gridCol w:w="1150"/>
        <w:gridCol w:w="1578"/>
        <w:gridCol w:w="1432"/>
      </w:tblGrid>
      <w:tr w:rsidR="002646ED" w14:paraId="21F5A3D6" w14:textId="77777777" w:rsidTr="002646ED">
        <w:trPr>
          <w:trHeight w:val="1387"/>
        </w:trPr>
        <w:tc>
          <w:tcPr>
            <w:tcW w:w="2830" w:type="dxa"/>
            <w:gridSpan w:val="2"/>
            <w:tcBorders>
              <w:top w:val="single" w:sz="4" w:space="0" w:color="000000"/>
              <w:left w:val="single" w:sz="4" w:space="0" w:color="000000"/>
              <w:bottom w:val="single" w:sz="4" w:space="0" w:color="000000"/>
              <w:right w:val="single" w:sz="4" w:space="0" w:color="000000"/>
            </w:tcBorders>
            <w:shd w:val="clear" w:color="auto" w:fill="ACB8C9"/>
          </w:tcPr>
          <w:p w14:paraId="59747D52" w14:textId="77777777" w:rsidR="002646ED" w:rsidRPr="00B05DFD" w:rsidRDefault="002646ED" w:rsidP="002646ED">
            <w:pPr>
              <w:spacing w:line="259" w:lineRule="auto"/>
              <w:ind w:left="214" w:right="216" w:firstLine="158"/>
              <w:rPr>
                <w:sz w:val="24"/>
                <w:szCs w:val="24"/>
              </w:rPr>
            </w:pPr>
            <w:r w:rsidRPr="00B05DFD">
              <w:rPr>
                <w:sz w:val="24"/>
                <w:szCs w:val="24"/>
              </w:rPr>
              <w:lastRenderedPageBreak/>
              <w:t xml:space="preserve">Project Ref. No.: </w:t>
            </w:r>
            <w:proofErr w:type="spellStart"/>
            <w:r w:rsidRPr="00B05DFD">
              <w:rPr>
                <w:sz w:val="24"/>
                <w:szCs w:val="24"/>
              </w:rPr>
              <w:t>eP</w:t>
            </w:r>
            <w:proofErr w:type="spellEnd"/>
            <w:r w:rsidRPr="00B05DFD">
              <w:rPr>
                <w:sz w:val="24"/>
                <w:szCs w:val="24"/>
              </w:rPr>
              <w:t xml:space="preserve">/Advertisement Portal Management System/01 </w:t>
            </w:r>
          </w:p>
        </w:tc>
        <w:tc>
          <w:tcPr>
            <w:tcW w:w="1493" w:type="dxa"/>
            <w:tcBorders>
              <w:top w:val="single" w:sz="4" w:space="0" w:color="000000"/>
              <w:left w:val="single" w:sz="4" w:space="0" w:color="000000"/>
              <w:bottom w:val="single" w:sz="4" w:space="0" w:color="000000"/>
              <w:right w:val="single" w:sz="4" w:space="0" w:color="000000"/>
            </w:tcBorders>
            <w:shd w:val="clear" w:color="auto" w:fill="ACB8C9"/>
          </w:tcPr>
          <w:p w14:paraId="64F88715" w14:textId="77777777" w:rsidR="002646ED" w:rsidRPr="00B05DFD" w:rsidRDefault="002646ED" w:rsidP="002646ED">
            <w:pPr>
              <w:spacing w:line="259" w:lineRule="auto"/>
              <w:ind w:left="1"/>
              <w:rPr>
                <w:sz w:val="24"/>
                <w:szCs w:val="24"/>
              </w:rPr>
            </w:pPr>
            <w:r w:rsidRPr="00B05DFD">
              <w:rPr>
                <w:b/>
                <w:i/>
                <w:sz w:val="24"/>
                <w:szCs w:val="24"/>
              </w:rPr>
              <w:t xml:space="preserve"> </w:t>
            </w:r>
          </w:p>
          <w:p w14:paraId="2D6317BB" w14:textId="77777777" w:rsidR="002646ED" w:rsidRPr="00B05DFD" w:rsidRDefault="002646ED" w:rsidP="002646ED">
            <w:pPr>
              <w:spacing w:line="259" w:lineRule="auto"/>
              <w:ind w:left="103" w:right="30"/>
              <w:jc w:val="center"/>
              <w:rPr>
                <w:sz w:val="24"/>
                <w:szCs w:val="24"/>
              </w:rPr>
            </w:pPr>
            <w:r w:rsidRPr="00B05DFD">
              <w:rPr>
                <w:sz w:val="24"/>
                <w:szCs w:val="24"/>
              </w:rPr>
              <w:t xml:space="preserve">Project title </w:t>
            </w:r>
          </w:p>
        </w:tc>
        <w:tc>
          <w:tcPr>
            <w:tcW w:w="5759" w:type="dxa"/>
            <w:gridSpan w:val="4"/>
            <w:tcBorders>
              <w:top w:val="single" w:sz="4" w:space="0" w:color="000000"/>
              <w:left w:val="single" w:sz="4" w:space="0" w:color="000000"/>
              <w:bottom w:val="single" w:sz="4" w:space="0" w:color="000000"/>
              <w:right w:val="single" w:sz="4" w:space="0" w:color="000000"/>
            </w:tcBorders>
            <w:shd w:val="clear" w:color="auto" w:fill="ACB8C9"/>
          </w:tcPr>
          <w:p w14:paraId="4D923860" w14:textId="77777777" w:rsidR="002646ED" w:rsidRDefault="002646ED" w:rsidP="002646ED">
            <w:pPr>
              <w:spacing w:line="259" w:lineRule="auto"/>
              <w:ind w:left="1"/>
            </w:pPr>
            <w:r>
              <w:rPr>
                <w:b/>
                <w:i/>
                <w:sz w:val="29"/>
              </w:rPr>
              <w:t xml:space="preserve"> </w:t>
            </w:r>
          </w:p>
          <w:p w14:paraId="7D8993BD" w14:textId="77777777" w:rsidR="002646ED" w:rsidRPr="00B05DFD" w:rsidRDefault="002646ED" w:rsidP="002646ED">
            <w:pPr>
              <w:spacing w:line="259" w:lineRule="auto"/>
              <w:ind w:right="7"/>
              <w:jc w:val="center"/>
              <w:rPr>
                <w:sz w:val="24"/>
                <w:szCs w:val="24"/>
              </w:rPr>
            </w:pPr>
            <w:r w:rsidRPr="00B05DFD">
              <w:rPr>
                <w:sz w:val="24"/>
                <w:szCs w:val="24"/>
              </w:rPr>
              <w:t xml:space="preserve">Date of Preparation of Activity Plan </w:t>
            </w:r>
          </w:p>
        </w:tc>
      </w:tr>
      <w:tr w:rsidR="002646ED" w14:paraId="6350B505" w14:textId="77777777" w:rsidTr="002646ED">
        <w:trPr>
          <w:trHeight w:val="353"/>
        </w:trPr>
        <w:tc>
          <w:tcPr>
            <w:tcW w:w="681"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679B0B0D" w14:textId="77777777" w:rsidR="002646ED" w:rsidRDefault="002646ED" w:rsidP="002646ED">
            <w:pPr>
              <w:spacing w:line="259" w:lineRule="auto"/>
              <w:ind w:left="128"/>
            </w:pPr>
            <w:r>
              <w:rPr>
                <w:sz w:val="30"/>
              </w:rPr>
              <w:t xml:space="preserve">no </w:t>
            </w:r>
          </w:p>
        </w:tc>
        <w:tc>
          <w:tcPr>
            <w:tcW w:w="2149"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4203E869" w14:textId="77777777" w:rsidR="002646ED" w:rsidRPr="00B05DFD" w:rsidRDefault="002646ED" w:rsidP="002646ED">
            <w:pPr>
              <w:spacing w:line="259" w:lineRule="auto"/>
              <w:ind w:right="11"/>
              <w:jc w:val="center"/>
              <w:rPr>
                <w:sz w:val="24"/>
                <w:szCs w:val="24"/>
              </w:rPr>
            </w:pPr>
            <w:r>
              <w:rPr>
                <w:sz w:val="24"/>
                <w:szCs w:val="24"/>
              </w:rPr>
              <w:t>task</w:t>
            </w:r>
            <w:r w:rsidRPr="00B05DFD">
              <w:rPr>
                <w:sz w:val="24"/>
                <w:szCs w:val="24"/>
              </w:rPr>
              <w:t xml:space="preserve"> </w:t>
            </w:r>
          </w:p>
        </w:tc>
        <w:tc>
          <w:tcPr>
            <w:tcW w:w="1493" w:type="dxa"/>
            <w:vMerge w:val="restart"/>
            <w:tcBorders>
              <w:top w:val="single" w:sz="4" w:space="0" w:color="000000"/>
              <w:left w:val="single" w:sz="4" w:space="0" w:color="000000"/>
              <w:bottom w:val="nil"/>
              <w:right w:val="single" w:sz="4" w:space="0" w:color="000000"/>
            </w:tcBorders>
          </w:tcPr>
          <w:p w14:paraId="2AF7D332" w14:textId="77777777" w:rsidR="002646ED" w:rsidRDefault="002646ED" w:rsidP="002646ED">
            <w:pPr>
              <w:spacing w:line="259" w:lineRule="auto"/>
              <w:ind w:left="1"/>
              <w:rPr>
                <w:sz w:val="24"/>
              </w:rPr>
            </w:pPr>
          </w:p>
          <w:p w14:paraId="006DF0D9" w14:textId="77777777" w:rsidR="002646ED" w:rsidRDefault="002646ED" w:rsidP="002646ED">
            <w:pPr>
              <w:spacing w:line="259" w:lineRule="auto"/>
              <w:ind w:left="1"/>
            </w:pPr>
          </w:p>
          <w:p w14:paraId="14BD537B" w14:textId="77777777" w:rsidR="002646ED" w:rsidRDefault="002646ED" w:rsidP="002646ED">
            <w:pPr>
              <w:spacing w:line="259" w:lineRule="auto"/>
              <w:ind w:left="1"/>
            </w:pPr>
          </w:p>
          <w:p w14:paraId="3E385453" w14:textId="77777777" w:rsidR="002646ED" w:rsidRDefault="002646ED" w:rsidP="002646ED">
            <w:pPr>
              <w:spacing w:line="259" w:lineRule="auto"/>
              <w:ind w:left="1"/>
            </w:pPr>
          </w:p>
          <w:p w14:paraId="1207D3CD" w14:textId="77777777" w:rsidR="002646ED" w:rsidRDefault="002646ED" w:rsidP="002646ED">
            <w:pPr>
              <w:spacing w:line="259" w:lineRule="auto"/>
              <w:ind w:left="1"/>
            </w:pPr>
          </w:p>
          <w:p w14:paraId="515520F6" w14:textId="77777777" w:rsidR="002646ED" w:rsidRDefault="002646ED" w:rsidP="002646ED">
            <w:pPr>
              <w:spacing w:line="259" w:lineRule="auto"/>
              <w:ind w:left="1"/>
            </w:pPr>
          </w:p>
          <w:p w14:paraId="49DE4DC4" w14:textId="77777777" w:rsidR="002646ED" w:rsidRDefault="002646ED" w:rsidP="002646ED">
            <w:pPr>
              <w:spacing w:line="259" w:lineRule="auto"/>
              <w:ind w:left="1"/>
            </w:pPr>
          </w:p>
          <w:p w14:paraId="705A2E38" w14:textId="77777777" w:rsidR="002646ED" w:rsidRDefault="002646ED" w:rsidP="002646ED">
            <w:pPr>
              <w:spacing w:line="259" w:lineRule="auto"/>
              <w:ind w:left="1"/>
            </w:pPr>
          </w:p>
          <w:p w14:paraId="4EAC0843" w14:textId="77777777" w:rsidR="002646ED" w:rsidRDefault="002646ED" w:rsidP="002646ED">
            <w:pPr>
              <w:spacing w:line="259" w:lineRule="auto"/>
              <w:ind w:left="1"/>
            </w:pPr>
          </w:p>
          <w:p w14:paraId="38C5DE2A" w14:textId="77777777" w:rsidR="002646ED" w:rsidRDefault="002646ED" w:rsidP="002646ED">
            <w:pPr>
              <w:spacing w:line="259" w:lineRule="auto"/>
              <w:ind w:left="1"/>
            </w:pPr>
          </w:p>
          <w:p w14:paraId="19E8B359" w14:textId="77777777" w:rsidR="002646ED" w:rsidRDefault="002646ED" w:rsidP="002646ED">
            <w:pPr>
              <w:spacing w:after="350" w:line="259" w:lineRule="auto"/>
            </w:pPr>
            <w:r>
              <w:t>Vaccination-management-system</w:t>
            </w:r>
          </w:p>
          <w:p w14:paraId="0F3518C1" w14:textId="77777777" w:rsidR="002646ED" w:rsidRDefault="002646ED" w:rsidP="002646ED">
            <w:pPr>
              <w:spacing w:line="259" w:lineRule="auto"/>
              <w:ind w:left="1"/>
            </w:pPr>
          </w:p>
        </w:tc>
        <w:tc>
          <w:tcPr>
            <w:tcW w:w="1599" w:type="dxa"/>
            <w:tcBorders>
              <w:top w:val="single" w:sz="4" w:space="0" w:color="000000"/>
              <w:left w:val="single" w:sz="4" w:space="0" w:color="000000"/>
              <w:bottom w:val="nil"/>
              <w:right w:val="single" w:sz="4" w:space="0" w:color="000000"/>
            </w:tcBorders>
            <w:shd w:val="clear" w:color="auto" w:fill="BCD5ED"/>
          </w:tcPr>
          <w:p w14:paraId="0303592B" w14:textId="77777777" w:rsidR="002646ED" w:rsidRPr="00B05DFD" w:rsidRDefault="002646ED" w:rsidP="002646ED">
            <w:pPr>
              <w:spacing w:line="259" w:lineRule="auto"/>
              <w:jc w:val="center"/>
              <w:rPr>
                <w:sz w:val="24"/>
                <w:szCs w:val="24"/>
              </w:rPr>
            </w:pPr>
            <w:r>
              <w:rPr>
                <w:sz w:val="24"/>
                <w:szCs w:val="24"/>
              </w:rPr>
              <w:t>Actual start date</w:t>
            </w:r>
          </w:p>
        </w:tc>
        <w:tc>
          <w:tcPr>
            <w:tcW w:w="1150" w:type="dxa"/>
            <w:tcBorders>
              <w:top w:val="single" w:sz="4" w:space="0" w:color="000000"/>
              <w:left w:val="single" w:sz="4" w:space="0" w:color="000000"/>
              <w:bottom w:val="nil"/>
              <w:right w:val="single" w:sz="4" w:space="0" w:color="000000"/>
            </w:tcBorders>
            <w:shd w:val="clear" w:color="auto" w:fill="BCD5ED"/>
          </w:tcPr>
          <w:p w14:paraId="32806AD0" w14:textId="77777777" w:rsidR="002646ED" w:rsidRDefault="002646ED" w:rsidP="002646ED">
            <w:pPr>
              <w:spacing w:line="259" w:lineRule="auto"/>
              <w:ind w:left="138"/>
            </w:pPr>
            <w:r>
              <w:t xml:space="preserve">Actual days </w:t>
            </w:r>
          </w:p>
        </w:tc>
        <w:tc>
          <w:tcPr>
            <w:tcW w:w="1578" w:type="dxa"/>
            <w:tcBorders>
              <w:top w:val="single" w:sz="4" w:space="0" w:color="000000"/>
              <w:left w:val="single" w:sz="4" w:space="0" w:color="000000"/>
              <w:bottom w:val="nil"/>
              <w:right w:val="single" w:sz="4" w:space="0" w:color="000000"/>
            </w:tcBorders>
            <w:shd w:val="clear" w:color="auto" w:fill="BCD5ED"/>
          </w:tcPr>
          <w:p w14:paraId="038E7D25" w14:textId="77777777" w:rsidR="002646ED" w:rsidRPr="00B05DFD" w:rsidRDefault="002646ED" w:rsidP="002646ED">
            <w:pPr>
              <w:spacing w:line="259" w:lineRule="auto"/>
              <w:ind w:left="124"/>
              <w:rPr>
                <w:sz w:val="24"/>
                <w:szCs w:val="24"/>
              </w:rPr>
            </w:pPr>
            <w:r w:rsidRPr="00B05DFD">
              <w:rPr>
                <w:sz w:val="24"/>
                <w:szCs w:val="24"/>
              </w:rPr>
              <w:t xml:space="preserve">Team-mate </w:t>
            </w:r>
          </w:p>
        </w:tc>
        <w:tc>
          <w:tcPr>
            <w:tcW w:w="1432" w:type="dxa"/>
            <w:vMerge w:val="restart"/>
            <w:tcBorders>
              <w:top w:val="single" w:sz="4" w:space="0" w:color="000000"/>
              <w:left w:val="single" w:sz="4" w:space="0" w:color="000000"/>
              <w:bottom w:val="single" w:sz="4" w:space="0" w:color="000000"/>
              <w:right w:val="single" w:sz="4" w:space="0" w:color="000000"/>
            </w:tcBorders>
            <w:shd w:val="clear" w:color="auto" w:fill="BCD5ED"/>
            <w:vAlign w:val="center"/>
          </w:tcPr>
          <w:p w14:paraId="0C6394D0" w14:textId="77777777" w:rsidR="002646ED" w:rsidRPr="00B05DFD" w:rsidRDefault="002646ED" w:rsidP="002646ED">
            <w:pPr>
              <w:spacing w:line="259" w:lineRule="auto"/>
              <w:ind w:right="4"/>
              <w:jc w:val="center"/>
              <w:rPr>
                <w:sz w:val="24"/>
                <w:szCs w:val="24"/>
              </w:rPr>
            </w:pPr>
            <w:r w:rsidRPr="00B05DFD">
              <w:rPr>
                <w:sz w:val="24"/>
                <w:szCs w:val="24"/>
              </w:rPr>
              <w:t xml:space="preserve">Status </w:t>
            </w:r>
          </w:p>
        </w:tc>
      </w:tr>
      <w:tr w:rsidR="002646ED" w14:paraId="28E32D32" w14:textId="77777777" w:rsidTr="002646ED">
        <w:trPr>
          <w:trHeight w:val="99"/>
        </w:trPr>
        <w:tc>
          <w:tcPr>
            <w:tcW w:w="0" w:type="auto"/>
            <w:vMerge/>
            <w:tcBorders>
              <w:top w:val="nil"/>
              <w:left w:val="single" w:sz="4" w:space="0" w:color="000000"/>
              <w:bottom w:val="single" w:sz="4" w:space="0" w:color="000000"/>
              <w:right w:val="single" w:sz="4" w:space="0" w:color="000000"/>
            </w:tcBorders>
          </w:tcPr>
          <w:p w14:paraId="2A3D6945" w14:textId="77777777" w:rsidR="002646ED" w:rsidRDefault="002646ED" w:rsidP="002646ED">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10FC377D" w14:textId="77777777" w:rsidR="002646ED" w:rsidRDefault="002646ED" w:rsidP="002646ED">
            <w:pPr>
              <w:spacing w:after="160" w:line="259" w:lineRule="auto"/>
            </w:pPr>
          </w:p>
        </w:tc>
        <w:tc>
          <w:tcPr>
            <w:tcW w:w="0" w:type="auto"/>
            <w:vMerge/>
            <w:tcBorders>
              <w:top w:val="nil"/>
              <w:left w:val="single" w:sz="4" w:space="0" w:color="000000"/>
              <w:bottom w:val="nil"/>
              <w:right w:val="single" w:sz="4" w:space="0" w:color="000000"/>
            </w:tcBorders>
          </w:tcPr>
          <w:p w14:paraId="36E96B76" w14:textId="77777777" w:rsidR="002646ED" w:rsidRDefault="002646ED" w:rsidP="002646ED">
            <w:pPr>
              <w:spacing w:after="160" w:line="259" w:lineRule="auto"/>
            </w:pPr>
          </w:p>
        </w:tc>
        <w:tc>
          <w:tcPr>
            <w:tcW w:w="1599" w:type="dxa"/>
            <w:tcBorders>
              <w:top w:val="nil"/>
              <w:left w:val="single" w:sz="4" w:space="0" w:color="000000"/>
              <w:bottom w:val="single" w:sz="4" w:space="0" w:color="000000"/>
              <w:right w:val="single" w:sz="4" w:space="0" w:color="000000"/>
            </w:tcBorders>
            <w:shd w:val="clear" w:color="auto" w:fill="BCD5ED"/>
          </w:tcPr>
          <w:p w14:paraId="33CC586C" w14:textId="77777777" w:rsidR="002646ED" w:rsidRPr="00B05DFD" w:rsidRDefault="002646ED" w:rsidP="002646ED">
            <w:pPr>
              <w:spacing w:line="259" w:lineRule="auto"/>
              <w:rPr>
                <w:sz w:val="24"/>
                <w:szCs w:val="24"/>
              </w:rPr>
            </w:pPr>
          </w:p>
        </w:tc>
        <w:tc>
          <w:tcPr>
            <w:tcW w:w="1150" w:type="dxa"/>
            <w:tcBorders>
              <w:top w:val="nil"/>
              <w:left w:val="single" w:sz="4" w:space="0" w:color="000000"/>
              <w:bottom w:val="single" w:sz="4" w:space="0" w:color="000000"/>
              <w:right w:val="single" w:sz="4" w:space="0" w:color="000000"/>
            </w:tcBorders>
            <w:shd w:val="clear" w:color="auto" w:fill="BCD5ED"/>
          </w:tcPr>
          <w:p w14:paraId="4168F6CF" w14:textId="77777777" w:rsidR="002646ED" w:rsidRDefault="002646ED" w:rsidP="002646ED">
            <w:pPr>
              <w:spacing w:line="259" w:lineRule="auto"/>
              <w:ind w:left="227"/>
            </w:pPr>
          </w:p>
        </w:tc>
        <w:tc>
          <w:tcPr>
            <w:tcW w:w="1578" w:type="dxa"/>
            <w:tcBorders>
              <w:top w:val="nil"/>
              <w:left w:val="single" w:sz="4" w:space="0" w:color="000000"/>
              <w:bottom w:val="single" w:sz="4" w:space="0" w:color="000000"/>
              <w:right w:val="single" w:sz="4" w:space="0" w:color="000000"/>
            </w:tcBorders>
            <w:shd w:val="clear" w:color="auto" w:fill="BCD5ED"/>
          </w:tcPr>
          <w:p w14:paraId="72D1394A" w14:textId="77777777" w:rsidR="002646ED" w:rsidRPr="00B05DFD" w:rsidRDefault="002646ED" w:rsidP="002646ED">
            <w:pPr>
              <w:spacing w:line="259" w:lineRule="auto"/>
              <w:ind w:right="6"/>
              <w:jc w:val="center"/>
              <w:rPr>
                <w:sz w:val="24"/>
                <w:szCs w:val="24"/>
              </w:rPr>
            </w:pPr>
            <w:r w:rsidRPr="00B05DFD">
              <w:rPr>
                <w:sz w:val="24"/>
                <w:szCs w:val="24"/>
              </w:rPr>
              <w:t xml:space="preserve">Names </w:t>
            </w:r>
          </w:p>
        </w:tc>
        <w:tc>
          <w:tcPr>
            <w:tcW w:w="0" w:type="auto"/>
            <w:vMerge/>
            <w:tcBorders>
              <w:top w:val="nil"/>
              <w:left w:val="single" w:sz="4" w:space="0" w:color="000000"/>
              <w:bottom w:val="single" w:sz="4" w:space="0" w:color="000000"/>
              <w:right w:val="single" w:sz="4" w:space="0" w:color="000000"/>
            </w:tcBorders>
          </w:tcPr>
          <w:p w14:paraId="5F8FC0C5" w14:textId="77777777" w:rsidR="002646ED" w:rsidRDefault="002646ED" w:rsidP="002646ED">
            <w:pPr>
              <w:spacing w:after="160" w:line="259" w:lineRule="auto"/>
            </w:pPr>
          </w:p>
        </w:tc>
      </w:tr>
      <w:tr w:rsidR="002646ED" w14:paraId="3AA496C0" w14:textId="77777777" w:rsidTr="00D87A41">
        <w:trPr>
          <w:trHeight w:val="2612"/>
        </w:trPr>
        <w:tc>
          <w:tcPr>
            <w:tcW w:w="681"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2E4992A9" w14:textId="77777777" w:rsidR="002646ED" w:rsidRDefault="002646ED" w:rsidP="002646ED">
            <w:pPr>
              <w:spacing w:line="259" w:lineRule="auto"/>
              <w:ind w:right="6"/>
              <w:jc w:val="center"/>
            </w:pPr>
            <w:r>
              <w:rPr>
                <w:sz w:val="30"/>
              </w:rPr>
              <w:t xml:space="preserve">1 </w:t>
            </w:r>
          </w:p>
        </w:tc>
        <w:tc>
          <w:tcPr>
            <w:tcW w:w="2149" w:type="dxa"/>
            <w:tcBorders>
              <w:top w:val="single" w:sz="4" w:space="0" w:color="000000"/>
              <w:left w:val="single" w:sz="4" w:space="0" w:color="000000"/>
              <w:bottom w:val="single" w:sz="4" w:space="0" w:color="000000"/>
              <w:right w:val="single" w:sz="4" w:space="0" w:color="000000"/>
            </w:tcBorders>
          </w:tcPr>
          <w:p w14:paraId="578C1969" w14:textId="77777777" w:rsidR="002646ED" w:rsidRPr="003F66BC" w:rsidRDefault="002646ED" w:rsidP="002646ED">
            <w:pPr>
              <w:spacing w:line="259" w:lineRule="auto"/>
              <w:ind w:right="58"/>
            </w:pPr>
            <w:r>
              <w:t>1.</w:t>
            </w:r>
            <w:r w:rsidRPr="003F66BC">
              <w:t xml:space="preserve">Admin portal </w:t>
            </w:r>
          </w:p>
          <w:p w14:paraId="34B7BDF1" w14:textId="77777777" w:rsidR="002646ED" w:rsidRDefault="002646ED" w:rsidP="002646ED">
            <w:pPr>
              <w:spacing w:line="259" w:lineRule="auto"/>
              <w:ind w:right="58"/>
            </w:pPr>
            <w:r w:rsidRPr="003F66BC">
              <w:t>Dashboard,</w:t>
            </w:r>
            <w:r>
              <w:t xml:space="preserve"> fetch </w:t>
            </w:r>
            <w:r w:rsidRPr="003F66BC">
              <w:t>parent info,</w:t>
            </w:r>
            <w:r>
              <w:t xml:space="preserve"> fetch </w:t>
            </w:r>
            <w:r w:rsidRPr="003F66BC">
              <w:t xml:space="preserve">hospital records, </w:t>
            </w:r>
            <w:r>
              <w:t xml:space="preserve">add </w:t>
            </w:r>
            <w:proofErr w:type="gramStart"/>
            <w:r w:rsidRPr="003F66BC">
              <w:t>charts</w:t>
            </w:r>
            <w:r>
              <w:t xml:space="preserve"> ,</w:t>
            </w:r>
            <w:proofErr w:type="gramEnd"/>
            <w:r>
              <w:t xml:space="preserve"> request or permission work for hospital , </w:t>
            </w:r>
            <w:proofErr w:type="spellStart"/>
            <w:r>
              <w:t>php</w:t>
            </w:r>
            <w:proofErr w:type="spellEnd"/>
            <w:r>
              <w:t xml:space="preserve"> mailer </w:t>
            </w:r>
          </w:p>
          <w:p w14:paraId="07FE9681" w14:textId="77777777" w:rsidR="002646ED" w:rsidRDefault="002646ED" w:rsidP="002646ED">
            <w:pPr>
              <w:spacing w:line="259" w:lineRule="auto"/>
              <w:ind w:right="58"/>
            </w:pPr>
            <w:r>
              <w:t>All work with delete and edit feature</w:t>
            </w:r>
          </w:p>
          <w:p w14:paraId="4CE07F12" w14:textId="77777777" w:rsidR="002646ED" w:rsidRPr="003F66BC" w:rsidRDefault="002646ED" w:rsidP="002646ED">
            <w:pPr>
              <w:spacing w:line="259" w:lineRule="auto"/>
              <w:ind w:right="58"/>
            </w:pPr>
            <w:r>
              <w:t xml:space="preserve">2.edit </w:t>
            </w:r>
            <w:proofErr w:type="gramStart"/>
            <w:r>
              <w:t>parents</w:t>
            </w:r>
            <w:proofErr w:type="gramEnd"/>
            <w:r>
              <w:t xml:space="preserve"> portal</w:t>
            </w:r>
          </w:p>
          <w:p w14:paraId="5B77B5D2" w14:textId="77777777" w:rsidR="002646ED" w:rsidRPr="003F66BC" w:rsidRDefault="002646ED" w:rsidP="002646ED">
            <w:pPr>
              <w:spacing w:line="259" w:lineRule="auto"/>
              <w:ind w:right="58"/>
              <w:rPr>
                <w:sz w:val="24"/>
                <w:szCs w:val="24"/>
              </w:rPr>
            </w:pPr>
          </w:p>
        </w:tc>
        <w:tc>
          <w:tcPr>
            <w:tcW w:w="0" w:type="auto"/>
            <w:vMerge/>
            <w:tcBorders>
              <w:top w:val="nil"/>
              <w:left w:val="single" w:sz="4" w:space="0" w:color="000000"/>
              <w:bottom w:val="nil"/>
              <w:right w:val="single" w:sz="4" w:space="0" w:color="000000"/>
            </w:tcBorders>
          </w:tcPr>
          <w:p w14:paraId="1A8722CA" w14:textId="77777777" w:rsidR="002646ED" w:rsidRDefault="002646ED" w:rsidP="002646ED">
            <w:pPr>
              <w:spacing w:after="160" w:line="259" w:lineRule="auto"/>
            </w:pPr>
          </w:p>
        </w:tc>
        <w:tc>
          <w:tcPr>
            <w:tcW w:w="1599" w:type="dxa"/>
            <w:tcBorders>
              <w:top w:val="single" w:sz="4" w:space="0" w:color="000000"/>
              <w:left w:val="single" w:sz="4" w:space="0" w:color="000000"/>
              <w:bottom w:val="single" w:sz="4" w:space="0" w:color="000000"/>
              <w:right w:val="single" w:sz="4" w:space="0" w:color="000000"/>
            </w:tcBorders>
            <w:vAlign w:val="center"/>
          </w:tcPr>
          <w:p w14:paraId="4D4E6FA1" w14:textId="77777777" w:rsidR="002646ED" w:rsidRDefault="002646ED" w:rsidP="002646ED">
            <w:pPr>
              <w:spacing w:line="259" w:lineRule="auto"/>
              <w:ind w:left="112"/>
            </w:pPr>
            <w:r>
              <w:rPr>
                <w:sz w:val="28"/>
              </w:rPr>
              <w:t xml:space="preserve">DD/MM/YY </w:t>
            </w:r>
          </w:p>
        </w:tc>
        <w:tc>
          <w:tcPr>
            <w:tcW w:w="1150" w:type="dxa"/>
            <w:tcBorders>
              <w:top w:val="single" w:sz="4" w:space="0" w:color="000000"/>
              <w:left w:val="single" w:sz="4" w:space="0" w:color="000000"/>
              <w:bottom w:val="single" w:sz="4" w:space="0" w:color="000000"/>
              <w:right w:val="single" w:sz="4" w:space="0" w:color="000000"/>
            </w:tcBorders>
            <w:vAlign w:val="center"/>
          </w:tcPr>
          <w:p w14:paraId="551D61EE" w14:textId="77777777" w:rsidR="002646ED" w:rsidRDefault="002646ED" w:rsidP="002646ED">
            <w:pPr>
              <w:spacing w:line="259" w:lineRule="auto"/>
              <w:ind w:right="5"/>
              <w:jc w:val="center"/>
            </w:pPr>
            <w:r>
              <w:t>10</w:t>
            </w:r>
          </w:p>
        </w:tc>
        <w:tc>
          <w:tcPr>
            <w:tcW w:w="1578" w:type="dxa"/>
            <w:tcBorders>
              <w:top w:val="single" w:sz="4" w:space="0" w:color="000000"/>
              <w:left w:val="single" w:sz="4" w:space="0" w:color="000000"/>
              <w:bottom w:val="single" w:sz="4" w:space="0" w:color="000000"/>
              <w:right w:val="single" w:sz="4" w:space="0" w:color="000000"/>
            </w:tcBorders>
          </w:tcPr>
          <w:p w14:paraId="4E147B0A" w14:textId="77777777" w:rsidR="00D87A41" w:rsidRDefault="00D87A41" w:rsidP="002646ED">
            <w:pPr>
              <w:spacing w:line="259" w:lineRule="auto"/>
              <w:ind w:left="224"/>
              <w:rPr>
                <w:sz w:val="30"/>
              </w:rPr>
            </w:pPr>
            <w:r>
              <w:rPr>
                <w:sz w:val="30"/>
              </w:rPr>
              <w:t xml:space="preserve">  </w:t>
            </w:r>
          </w:p>
          <w:p w14:paraId="41946575" w14:textId="77777777" w:rsidR="00D87A41" w:rsidRDefault="00D87A41" w:rsidP="002646ED">
            <w:pPr>
              <w:spacing w:line="259" w:lineRule="auto"/>
              <w:ind w:left="224"/>
              <w:rPr>
                <w:sz w:val="30"/>
              </w:rPr>
            </w:pPr>
          </w:p>
          <w:p w14:paraId="5FA4358E" w14:textId="77777777" w:rsidR="00D87A41" w:rsidRDefault="00D87A41" w:rsidP="002646ED">
            <w:pPr>
              <w:spacing w:line="259" w:lineRule="auto"/>
              <w:ind w:left="224"/>
              <w:rPr>
                <w:sz w:val="30"/>
              </w:rPr>
            </w:pPr>
          </w:p>
          <w:p w14:paraId="6342DD9F" w14:textId="730DB876" w:rsidR="002646ED" w:rsidRDefault="00D87A41" w:rsidP="002646ED">
            <w:pPr>
              <w:spacing w:line="259" w:lineRule="auto"/>
              <w:ind w:left="224"/>
            </w:pPr>
            <w:r>
              <w:rPr>
                <w:sz w:val="30"/>
              </w:rPr>
              <w:t xml:space="preserve">      </w:t>
            </w:r>
            <w:r w:rsidR="002646ED">
              <w:rPr>
                <w:sz w:val="30"/>
              </w:rPr>
              <w:t>Student-</w:t>
            </w:r>
            <w:r>
              <w:rPr>
                <w:sz w:val="30"/>
              </w:rPr>
              <w:t>1</w:t>
            </w:r>
          </w:p>
          <w:p w14:paraId="173D07C3" w14:textId="77777777" w:rsidR="002646ED" w:rsidRDefault="002646ED" w:rsidP="002646ED">
            <w:pPr>
              <w:spacing w:line="259" w:lineRule="auto"/>
              <w:ind w:left="74"/>
              <w:jc w:val="center"/>
            </w:pPr>
            <w:r>
              <w:rPr>
                <w:sz w:val="30"/>
              </w:rPr>
              <w:t xml:space="preserve"> </w:t>
            </w:r>
          </w:p>
        </w:tc>
        <w:tc>
          <w:tcPr>
            <w:tcW w:w="1432" w:type="dxa"/>
            <w:tcBorders>
              <w:top w:val="single" w:sz="4" w:space="0" w:color="000000"/>
              <w:left w:val="single" w:sz="4" w:space="0" w:color="000000"/>
              <w:bottom w:val="single" w:sz="4" w:space="0" w:color="000000"/>
              <w:right w:val="single" w:sz="4" w:space="0" w:color="000000"/>
            </w:tcBorders>
            <w:vAlign w:val="center"/>
          </w:tcPr>
          <w:p w14:paraId="1B5F8601" w14:textId="77777777" w:rsidR="002646ED" w:rsidRDefault="002646ED" w:rsidP="00D87A41">
            <w:pPr>
              <w:spacing w:line="259" w:lineRule="auto"/>
            </w:pPr>
            <w:r>
              <w:rPr>
                <w:sz w:val="30"/>
              </w:rPr>
              <w:t xml:space="preserve">Complete </w:t>
            </w:r>
          </w:p>
        </w:tc>
      </w:tr>
      <w:tr w:rsidR="002646ED" w14:paraId="4E969A87" w14:textId="77777777" w:rsidTr="002646ED">
        <w:trPr>
          <w:trHeight w:val="1296"/>
        </w:trPr>
        <w:tc>
          <w:tcPr>
            <w:tcW w:w="681" w:type="dxa"/>
            <w:tcBorders>
              <w:top w:val="single" w:sz="4" w:space="0" w:color="000000"/>
              <w:left w:val="single" w:sz="4" w:space="0" w:color="000000"/>
              <w:bottom w:val="single" w:sz="4" w:space="0" w:color="000000"/>
              <w:right w:val="single" w:sz="4" w:space="0" w:color="000000"/>
            </w:tcBorders>
            <w:shd w:val="clear" w:color="auto" w:fill="BCD5ED"/>
          </w:tcPr>
          <w:p w14:paraId="57381B0A" w14:textId="77777777" w:rsidR="002646ED" w:rsidRDefault="002646ED" w:rsidP="002646ED">
            <w:pPr>
              <w:spacing w:line="259" w:lineRule="auto"/>
              <w:ind w:left="236" w:right="236" w:hanging="236"/>
            </w:pPr>
            <w:r>
              <w:rPr>
                <w:b/>
                <w:i/>
                <w:sz w:val="40"/>
              </w:rPr>
              <w:t xml:space="preserve"> </w:t>
            </w:r>
            <w:r>
              <w:rPr>
                <w:sz w:val="30"/>
              </w:rPr>
              <w:t xml:space="preserve">2 </w:t>
            </w:r>
          </w:p>
        </w:tc>
        <w:tc>
          <w:tcPr>
            <w:tcW w:w="2149" w:type="dxa"/>
            <w:tcBorders>
              <w:top w:val="single" w:sz="4" w:space="0" w:color="000000"/>
              <w:left w:val="single" w:sz="4" w:space="0" w:color="000000"/>
              <w:bottom w:val="single" w:sz="4" w:space="0" w:color="000000"/>
              <w:right w:val="single" w:sz="4" w:space="0" w:color="000000"/>
            </w:tcBorders>
          </w:tcPr>
          <w:p w14:paraId="1E723FED" w14:textId="77777777" w:rsidR="002646ED" w:rsidRDefault="002646ED" w:rsidP="002646ED">
            <w:pPr>
              <w:ind w:left="107"/>
            </w:pPr>
            <w:r>
              <w:t>1.database</w:t>
            </w:r>
          </w:p>
          <w:p w14:paraId="200B3327" w14:textId="77777777" w:rsidR="002646ED" w:rsidRDefault="002646ED" w:rsidP="002646ED">
            <w:pPr>
              <w:ind w:left="107"/>
            </w:pPr>
            <w:r>
              <w:t>2.Hospital portal</w:t>
            </w:r>
          </w:p>
          <w:p w14:paraId="68B620A7" w14:textId="77777777" w:rsidR="002646ED" w:rsidRDefault="002646ED" w:rsidP="002646ED">
            <w:pPr>
              <w:ind w:left="107"/>
            </w:pPr>
            <w:r>
              <w:t xml:space="preserve">Fetch all records, fetch own </w:t>
            </w:r>
            <w:proofErr w:type="gramStart"/>
            <w:r>
              <w:t>data ,</w:t>
            </w:r>
            <w:proofErr w:type="gramEnd"/>
            <w:r>
              <w:t xml:space="preserve"> fetch vaccination names </w:t>
            </w:r>
          </w:p>
          <w:p w14:paraId="2E0F9D6E" w14:textId="77777777" w:rsidR="002646ED" w:rsidRDefault="002646ED" w:rsidP="002646ED">
            <w:pPr>
              <w:ind w:left="107"/>
            </w:pPr>
            <w:r>
              <w:t xml:space="preserve">3.combine all work </w:t>
            </w:r>
          </w:p>
          <w:p w14:paraId="28175AFB" w14:textId="58D5D17A" w:rsidR="00D87A41" w:rsidRDefault="002646ED" w:rsidP="00D87A41">
            <w:pPr>
              <w:ind w:left="107"/>
            </w:pPr>
            <w:r>
              <w:t xml:space="preserve">4.edit in </w:t>
            </w:r>
            <w:proofErr w:type="gramStart"/>
            <w:r>
              <w:t>parents</w:t>
            </w:r>
            <w:proofErr w:type="gramEnd"/>
            <w:r>
              <w:t xml:space="preserve"> portal</w:t>
            </w:r>
          </w:p>
        </w:tc>
        <w:tc>
          <w:tcPr>
            <w:tcW w:w="0" w:type="auto"/>
            <w:vMerge/>
            <w:tcBorders>
              <w:top w:val="nil"/>
              <w:left w:val="single" w:sz="4" w:space="0" w:color="000000"/>
              <w:bottom w:val="nil"/>
              <w:right w:val="single" w:sz="4" w:space="0" w:color="000000"/>
            </w:tcBorders>
          </w:tcPr>
          <w:p w14:paraId="230A16BE" w14:textId="77777777" w:rsidR="002646ED" w:rsidRDefault="002646ED" w:rsidP="002646ED">
            <w:pPr>
              <w:spacing w:after="160" w:line="259" w:lineRule="auto"/>
            </w:pPr>
          </w:p>
        </w:tc>
        <w:tc>
          <w:tcPr>
            <w:tcW w:w="1599" w:type="dxa"/>
            <w:tcBorders>
              <w:top w:val="single" w:sz="4" w:space="0" w:color="000000"/>
              <w:left w:val="single" w:sz="4" w:space="0" w:color="000000"/>
              <w:bottom w:val="single" w:sz="4" w:space="0" w:color="000000"/>
              <w:right w:val="single" w:sz="4" w:space="0" w:color="000000"/>
            </w:tcBorders>
          </w:tcPr>
          <w:p w14:paraId="55173C68" w14:textId="77777777" w:rsidR="002646ED" w:rsidRDefault="002646ED" w:rsidP="002646ED">
            <w:pPr>
              <w:spacing w:line="259" w:lineRule="auto"/>
              <w:ind w:left="112"/>
            </w:pPr>
            <w:r>
              <w:rPr>
                <w:sz w:val="28"/>
              </w:rPr>
              <w:t xml:space="preserve">DD/MM/YY </w:t>
            </w:r>
          </w:p>
        </w:tc>
        <w:tc>
          <w:tcPr>
            <w:tcW w:w="1150" w:type="dxa"/>
            <w:tcBorders>
              <w:top w:val="single" w:sz="4" w:space="0" w:color="000000"/>
              <w:left w:val="single" w:sz="4" w:space="0" w:color="000000"/>
              <w:bottom w:val="single" w:sz="4" w:space="0" w:color="000000"/>
              <w:right w:val="single" w:sz="4" w:space="0" w:color="000000"/>
            </w:tcBorders>
          </w:tcPr>
          <w:p w14:paraId="77754343" w14:textId="77777777" w:rsidR="002646ED" w:rsidRDefault="002646ED" w:rsidP="002646ED">
            <w:pPr>
              <w:spacing w:line="259" w:lineRule="auto"/>
              <w:ind w:left="462" w:right="467" w:hanging="461"/>
            </w:pPr>
            <w:r>
              <w:t xml:space="preserve">       </w:t>
            </w:r>
          </w:p>
          <w:p w14:paraId="68A2473D" w14:textId="77777777" w:rsidR="002646ED" w:rsidRDefault="002646ED" w:rsidP="002646ED">
            <w:pPr>
              <w:spacing w:line="259" w:lineRule="auto"/>
              <w:ind w:left="462" w:right="467" w:hanging="461"/>
            </w:pPr>
            <w:r>
              <w:t xml:space="preserve">        </w:t>
            </w:r>
          </w:p>
          <w:p w14:paraId="3C29153E" w14:textId="77777777" w:rsidR="00D87A41" w:rsidRDefault="002646ED" w:rsidP="002646ED">
            <w:pPr>
              <w:spacing w:line="259" w:lineRule="auto"/>
              <w:ind w:right="467"/>
            </w:pPr>
            <w:r>
              <w:t xml:space="preserve">        </w:t>
            </w:r>
            <w:r w:rsidR="00D87A41">
              <w:t xml:space="preserve">      </w:t>
            </w:r>
          </w:p>
          <w:p w14:paraId="77153465" w14:textId="77777777" w:rsidR="00D87A41" w:rsidRDefault="00D87A41" w:rsidP="002646ED">
            <w:pPr>
              <w:spacing w:line="259" w:lineRule="auto"/>
              <w:ind w:right="467"/>
            </w:pPr>
          </w:p>
          <w:p w14:paraId="3493F090" w14:textId="0F20C43E" w:rsidR="002646ED" w:rsidRDefault="00D87A41" w:rsidP="002646ED">
            <w:pPr>
              <w:spacing w:line="259" w:lineRule="auto"/>
              <w:ind w:right="467"/>
            </w:pPr>
            <w:r>
              <w:t>10</w:t>
            </w:r>
          </w:p>
        </w:tc>
        <w:tc>
          <w:tcPr>
            <w:tcW w:w="1578" w:type="dxa"/>
            <w:tcBorders>
              <w:top w:val="single" w:sz="4" w:space="0" w:color="000000"/>
              <w:left w:val="single" w:sz="4" w:space="0" w:color="000000"/>
              <w:bottom w:val="single" w:sz="4" w:space="0" w:color="000000"/>
              <w:right w:val="single" w:sz="4" w:space="0" w:color="000000"/>
            </w:tcBorders>
          </w:tcPr>
          <w:p w14:paraId="2A809264" w14:textId="5B40DAC1" w:rsidR="002646ED" w:rsidRDefault="00D87A41" w:rsidP="002646ED">
            <w:pPr>
              <w:spacing w:line="259" w:lineRule="auto"/>
              <w:ind w:left="241"/>
            </w:pPr>
            <w:r>
              <w:rPr>
                <w:sz w:val="30"/>
              </w:rPr>
              <w:t xml:space="preserve">   </w:t>
            </w:r>
            <w:r w:rsidR="002646ED">
              <w:rPr>
                <w:sz w:val="30"/>
              </w:rPr>
              <w:t xml:space="preserve">Student-2 </w:t>
            </w:r>
          </w:p>
        </w:tc>
        <w:tc>
          <w:tcPr>
            <w:tcW w:w="1432" w:type="dxa"/>
            <w:tcBorders>
              <w:top w:val="single" w:sz="4" w:space="0" w:color="000000"/>
              <w:left w:val="single" w:sz="4" w:space="0" w:color="000000"/>
              <w:bottom w:val="single" w:sz="4" w:space="0" w:color="000000"/>
              <w:right w:val="single" w:sz="4" w:space="0" w:color="000000"/>
            </w:tcBorders>
          </w:tcPr>
          <w:p w14:paraId="217CC425" w14:textId="77777777" w:rsidR="002646ED" w:rsidRDefault="002646ED" w:rsidP="002646ED">
            <w:pPr>
              <w:spacing w:line="259" w:lineRule="auto"/>
              <w:ind w:left="1"/>
            </w:pPr>
            <w:r>
              <w:rPr>
                <w:b/>
                <w:i/>
                <w:sz w:val="40"/>
              </w:rPr>
              <w:t xml:space="preserve"> </w:t>
            </w:r>
          </w:p>
          <w:p w14:paraId="4A7D93A9" w14:textId="77777777" w:rsidR="002646ED" w:rsidRDefault="002646ED" w:rsidP="002646ED">
            <w:pPr>
              <w:spacing w:line="259" w:lineRule="auto"/>
              <w:ind w:left="136"/>
            </w:pPr>
            <w:r>
              <w:rPr>
                <w:sz w:val="30"/>
              </w:rPr>
              <w:t xml:space="preserve">Complete </w:t>
            </w:r>
          </w:p>
        </w:tc>
      </w:tr>
      <w:tr w:rsidR="00D87A41" w14:paraId="6898B118" w14:textId="77777777" w:rsidTr="00D62EBA">
        <w:trPr>
          <w:trHeight w:val="2612"/>
        </w:trPr>
        <w:tc>
          <w:tcPr>
            <w:tcW w:w="681" w:type="dxa"/>
            <w:tcBorders>
              <w:top w:val="single" w:sz="4" w:space="0" w:color="000000"/>
              <w:left w:val="single" w:sz="4" w:space="0" w:color="000000"/>
              <w:bottom w:val="single" w:sz="4" w:space="0" w:color="000000"/>
              <w:right w:val="single" w:sz="4" w:space="0" w:color="000000"/>
            </w:tcBorders>
            <w:shd w:val="clear" w:color="auto" w:fill="BCD5ED"/>
            <w:vAlign w:val="center"/>
          </w:tcPr>
          <w:p w14:paraId="236F757C" w14:textId="188AB1D4" w:rsidR="00D87A41" w:rsidRDefault="00D87A41" w:rsidP="00D62EBA">
            <w:pPr>
              <w:spacing w:line="259" w:lineRule="auto"/>
              <w:ind w:right="6"/>
              <w:jc w:val="center"/>
            </w:pPr>
            <w:r>
              <w:rPr>
                <w:sz w:val="30"/>
              </w:rPr>
              <w:t>3</w:t>
            </w:r>
            <w:r>
              <w:rPr>
                <w:sz w:val="30"/>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05FAD60A" w14:textId="3FA1CCB8" w:rsidR="00D87A41" w:rsidRDefault="00D87A41" w:rsidP="00D62EBA">
            <w:pPr>
              <w:spacing w:line="259" w:lineRule="auto"/>
              <w:ind w:right="58"/>
            </w:pPr>
            <w:r>
              <w:t>1.</w:t>
            </w:r>
            <w:r>
              <w:t>made whole website</w:t>
            </w:r>
            <w:r w:rsidRPr="003F66BC">
              <w:t xml:space="preserve"> </w:t>
            </w:r>
          </w:p>
          <w:p w14:paraId="16A5F1B2" w14:textId="577BCB88" w:rsidR="00D87A41" w:rsidRPr="003F66BC" w:rsidRDefault="00D87A41" w:rsidP="00D62EBA">
            <w:pPr>
              <w:spacing w:line="259" w:lineRule="auto"/>
              <w:ind w:right="58"/>
            </w:pPr>
            <w:r>
              <w:t>2.stylish and modify the whole website</w:t>
            </w:r>
          </w:p>
          <w:p w14:paraId="69BE2D14" w14:textId="64FD106F" w:rsidR="00D87A41" w:rsidRDefault="00D87A41" w:rsidP="00D62EBA">
            <w:pPr>
              <w:spacing w:line="259" w:lineRule="auto"/>
              <w:ind w:right="58"/>
            </w:pPr>
            <w:r>
              <w:t>3</w:t>
            </w:r>
            <w:r>
              <w:t xml:space="preserve">.edit </w:t>
            </w:r>
            <w:proofErr w:type="gramStart"/>
            <w:r>
              <w:t>parents</w:t>
            </w:r>
            <w:proofErr w:type="gramEnd"/>
            <w:r>
              <w:t xml:space="preserve"> portal</w:t>
            </w:r>
          </w:p>
          <w:p w14:paraId="667BC45D" w14:textId="52077F88" w:rsidR="00D87A41" w:rsidRDefault="00D87A41" w:rsidP="00D62EBA">
            <w:pPr>
              <w:spacing w:line="259" w:lineRule="auto"/>
              <w:ind w:right="58"/>
            </w:pPr>
            <w:r>
              <w:t>4.edit data base</w:t>
            </w:r>
          </w:p>
          <w:p w14:paraId="1A75DBAF" w14:textId="10B52078" w:rsidR="00D87A41" w:rsidRDefault="00D87A41" w:rsidP="00D62EBA">
            <w:pPr>
              <w:spacing w:line="259" w:lineRule="auto"/>
              <w:ind w:right="58"/>
            </w:pPr>
            <w:r>
              <w:t>5. working of whole documentation which includes</w:t>
            </w:r>
          </w:p>
          <w:p w14:paraId="3B94C53C" w14:textId="00CDDC25" w:rsidR="00D87A41" w:rsidRDefault="00D87A41" w:rsidP="00D62EBA">
            <w:pPr>
              <w:spacing w:line="259" w:lineRule="auto"/>
              <w:ind w:right="58"/>
            </w:pPr>
            <w:r>
              <w:t>.user guide</w:t>
            </w:r>
          </w:p>
          <w:p w14:paraId="0C950AB0" w14:textId="2E9986AF" w:rsidR="00D87A41" w:rsidRDefault="00D87A41" w:rsidP="00D62EBA">
            <w:pPr>
              <w:spacing w:line="259" w:lineRule="auto"/>
              <w:ind w:right="58"/>
            </w:pPr>
            <w:proofErr w:type="gramStart"/>
            <w:r>
              <w:t>.developer</w:t>
            </w:r>
            <w:proofErr w:type="gramEnd"/>
            <w:r>
              <w:t xml:space="preserve"> guide</w:t>
            </w:r>
          </w:p>
          <w:p w14:paraId="2CE71C32" w14:textId="69E0DB6B" w:rsidR="00D87A41" w:rsidRDefault="00D87A41" w:rsidP="00D62EBA">
            <w:pPr>
              <w:spacing w:line="259" w:lineRule="auto"/>
              <w:ind w:right="58"/>
            </w:pPr>
            <w:proofErr w:type="gramStart"/>
            <w:r>
              <w:t>.documentation</w:t>
            </w:r>
            <w:proofErr w:type="gramEnd"/>
          </w:p>
          <w:p w14:paraId="499AA031" w14:textId="6943F4E1" w:rsidR="00D87A41" w:rsidRDefault="00D87A41" w:rsidP="00D62EBA">
            <w:pPr>
              <w:spacing w:line="259" w:lineRule="auto"/>
              <w:ind w:right="58"/>
            </w:pPr>
            <w:r>
              <w:t>6.made presentation of the e-project</w:t>
            </w:r>
          </w:p>
          <w:p w14:paraId="730F859C" w14:textId="77777777" w:rsidR="00D87A41" w:rsidRPr="003F66BC" w:rsidRDefault="00D87A41" w:rsidP="00D62EBA">
            <w:pPr>
              <w:spacing w:line="259" w:lineRule="auto"/>
              <w:ind w:right="58"/>
            </w:pPr>
          </w:p>
          <w:p w14:paraId="3FD454B9" w14:textId="77777777" w:rsidR="00D87A41" w:rsidRPr="003F66BC" w:rsidRDefault="00D87A41" w:rsidP="00D62EBA">
            <w:pPr>
              <w:spacing w:line="259" w:lineRule="auto"/>
              <w:ind w:right="58"/>
              <w:rPr>
                <w:sz w:val="24"/>
                <w:szCs w:val="24"/>
              </w:rPr>
            </w:pPr>
          </w:p>
        </w:tc>
        <w:tc>
          <w:tcPr>
            <w:tcW w:w="0" w:type="auto"/>
            <w:tcBorders>
              <w:top w:val="nil"/>
              <w:left w:val="single" w:sz="4" w:space="0" w:color="000000"/>
              <w:bottom w:val="nil"/>
              <w:right w:val="single" w:sz="4" w:space="0" w:color="000000"/>
            </w:tcBorders>
          </w:tcPr>
          <w:p w14:paraId="4FC30BBB" w14:textId="77777777" w:rsidR="00D87A41" w:rsidRDefault="00D87A41" w:rsidP="00D62EBA">
            <w:pPr>
              <w:spacing w:after="160" w:line="259" w:lineRule="auto"/>
            </w:pPr>
          </w:p>
        </w:tc>
        <w:tc>
          <w:tcPr>
            <w:tcW w:w="1599" w:type="dxa"/>
            <w:tcBorders>
              <w:top w:val="single" w:sz="4" w:space="0" w:color="000000"/>
              <w:left w:val="single" w:sz="4" w:space="0" w:color="000000"/>
              <w:bottom w:val="single" w:sz="4" w:space="0" w:color="000000"/>
              <w:right w:val="single" w:sz="4" w:space="0" w:color="000000"/>
            </w:tcBorders>
            <w:vAlign w:val="center"/>
          </w:tcPr>
          <w:p w14:paraId="08A5EC90" w14:textId="77777777" w:rsidR="00D87A41" w:rsidRDefault="00D87A41" w:rsidP="00D62EBA">
            <w:pPr>
              <w:spacing w:line="259" w:lineRule="auto"/>
              <w:ind w:left="112"/>
            </w:pPr>
            <w:r>
              <w:rPr>
                <w:sz w:val="28"/>
              </w:rPr>
              <w:t xml:space="preserve">DD/MM/YY </w:t>
            </w:r>
          </w:p>
        </w:tc>
        <w:tc>
          <w:tcPr>
            <w:tcW w:w="1150" w:type="dxa"/>
            <w:tcBorders>
              <w:top w:val="single" w:sz="4" w:space="0" w:color="000000"/>
              <w:left w:val="single" w:sz="4" w:space="0" w:color="000000"/>
              <w:bottom w:val="single" w:sz="4" w:space="0" w:color="000000"/>
              <w:right w:val="single" w:sz="4" w:space="0" w:color="000000"/>
            </w:tcBorders>
            <w:vAlign w:val="center"/>
          </w:tcPr>
          <w:p w14:paraId="60710BCE" w14:textId="77777777" w:rsidR="00D87A41" w:rsidRDefault="00D87A41" w:rsidP="00D62EBA">
            <w:pPr>
              <w:spacing w:line="259" w:lineRule="auto"/>
              <w:ind w:right="5"/>
              <w:jc w:val="center"/>
            </w:pPr>
            <w:r>
              <w:t>10</w:t>
            </w:r>
          </w:p>
        </w:tc>
        <w:tc>
          <w:tcPr>
            <w:tcW w:w="1578" w:type="dxa"/>
            <w:tcBorders>
              <w:top w:val="single" w:sz="4" w:space="0" w:color="000000"/>
              <w:left w:val="single" w:sz="4" w:space="0" w:color="000000"/>
              <w:bottom w:val="single" w:sz="4" w:space="0" w:color="000000"/>
              <w:right w:val="single" w:sz="4" w:space="0" w:color="000000"/>
            </w:tcBorders>
          </w:tcPr>
          <w:p w14:paraId="50BF955F" w14:textId="77777777" w:rsidR="00D87A41" w:rsidRDefault="00D87A41" w:rsidP="00D62EBA">
            <w:pPr>
              <w:spacing w:line="259" w:lineRule="auto"/>
              <w:ind w:left="224"/>
              <w:rPr>
                <w:sz w:val="30"/>
              </w:rPr>
            </w:pPr>
          </w:p>
          <w:p w14:paraId="7AFB90DD" w14:textId="77777777" w:rsidR="00D87A41" w:rsidRDefault="00D87A41" w:rsidP="00D62EBA">
            <w:pPr>
              <w:spacing w:line="259" w:lineRule="auto"/>
              <w:ind w:left="224"/>
              <w:rPr>
                <w:sz w:val="30"/>
              </w:rPr>
            </w:pPr>
          </w:p>
          <w:p w14:paraId="0D6A74AD" w14:textId="77777777" w:rsidR="00D87A41" w:rsidRDefault="00D87A41" w:rsidP="00D62EBA">
            <w:pPr>
              <w:spacing w:line="259" w:lineRule="auto"/>
              <w:ind w:left="224"/>
              <w:rPr>
                <w:sz w:val="30"/>
              </w:rPr>
            </w:pPr>
          </w:p>
          <w:p w14:paraId="60E68CA4" w14:textId="77777777" w:rsidR="00D87A41" w:rsidRDefault="00D87A41" w:rsidP="00D62EBA">
            <w:pPr>
              <w:spacing w:line="259" w:lineRule="auto"/>
              <w:ind w:left="224"/>
              <w:rPr>
                <w:sz w:val="30"/>
              </w:rPr>
            </w:pPr>
          </w:p>
          <w:p w14:paraId="477BC21A" w14:textId="77777777" w:rsidR="00D87A41" w:rsidRDefault="00D87A41" w:rsidP="00D62EBA">
            <w:pPr>
              <w:spacing w:line="259" w:lineRule="auto"/>
              <w:ind w:left="224"/>
              <w:rPr>
                <w:sz w:val="30"/>
              </w:rPr>
            </w:pPr>
          </w:p>
          <w:p w14:paraId="2A22E93A" w14:textId="77777777" w:rsidR="00D87A41" w:rsidRDefault="00D87A41" w:rsidP="00D62EBA">
            <w:pPr>
              <w:spacing w:line="259" w:lineRule="auto"/>
              <w:ind w:left="224"/>
              <w:rPr>
                <w:sz w:val="30"/>
              </w:rPr>
            </w:pPr>
          </w:p>
          <w:p w14:paraId="6BDEC037" w14:textId="71D24160" w:rsidR="00D87A41" w:rsidRDefault="00D87A41" w:rsidP="00D62EBA">
            <w:pPr>
              <w:spacing w:line="259" w:lineRule="auto"/>
              <w:ind w:left="224"/>
            </w:pPr>
            <w:r>
              <w:rPr>
                <w:sz w:val="30"/>
              </w:rPr>
              <w:t>Student-</w:t>
            </w:r>
            <w:r>
              <w:rPr>
                <w:sz w:val="30"/>
              </w:rPr>
              <w:t>3</w:t>
            </w:r>
          </w:p>
          <w:p w14:paraId="5B80EAC6" w14:textId="77777777" w:rsidR="00D87A41" w:rsidRDefault="00D87A41" w:rsidP="00D62EBA">
            <w:pPr>
              <w:spacing w:line="259" w:lineRule="auto"/>
              <w:ind w:left="74"/>
              <w:jc w:val="center"/>
            </w:pPr>
            <w:r>
              <w:rPr>
                <w:sz w:val="30"/>
              </w:rPr>
              <w:t xml:space="preserve"> </w:t>
            </w:r>
          </w:p>
        </w:tc>
        <w:tc>
          <w:tcPr>
            <w:tcW w:w="1432" w:type="dxa"/>
            <w:tcBorders>
              <w:top w:val="single" w:sz="4" w:space="0" w:color="000000"/>
              <w:left w:val="single" w:sz="4" w:space="0" w:color="000000"/>
              <w:bottom w:val="single" w:sz="4" w:space="0" w:color="000000"/>
              <w:right w:val="single" w:sz="4" w:space="0" w:color="000000"/>
            </w:tcBorders>
            <w:vAlign w:val="center"/>
          </w:tcPr>
          <w:p w14:paraId="7BBBA43D" w14:textId="1897B6A9" w:rsidR="00D87A41" w:rsidRDefault="00D87A41" w:rsidP="00D62EBA">
            <w:pPr>
              <w:spacing w:line="259" w:lineRule="auto"/>
              <w:ind w:left="133"/>
            </w:pPr>
            <w:r>
              <w:rPr>
                <w:sz w:val="30"/>
              </w:rPr>
              <w:t xml:space="preserve"> </w:t>
            </w:r>
            <w:r>
              <w:rPr>
                <w:sz w:val="30"/>
              </w:rPr>
              <w:t xml:space="preserve">Complete </w:t>
            </w:r>
          </w:p>
        </w:tc>
      </w:tr>
    </w:tbl>
    <w:p w14:paraId="243F1524" w14:textId="620288D0" w:rsidR="002646ED" w:rsidRPr="002646ED" w:rsidRDefault="00D87A41" w:rsidP="002646ED">
      <w:pPr>
        <w:ind w:left="1440"/>
        <w:rPr>
          <w:b/>
          <w:bCs/>
          <w:sz w:val="48"/>
          <w:szCs w:val="48"/>
          <w:u w:val="single"/>
        </w:rPr>
      </w:pPr>
      <w:r>
        <w:rPr>
          <w:b/>
          <w:bCs/>
          <w:sz w:val="48"/>
          <w:szCs w:val="48"/>
          <w:u w:val="single"/>
        </w:rPr>
        <w:lastRenderedPageBreak/>
        <w:t>WIRE FRAM</w:t>
      </w:r>
      <w:r w:rsidR="00CC0208">
        <w:rPr>
          <w:b/>
          <w:bCs/>
          <w:sz w:val="48"/>
          <w:szCs w:val="48"/>
          <w:u w:val="single"/>
        </w:rPr>
        <w:t>ES</w:t>
      </w:r>
      <w:r w:rsidR="002646ED" w:rsidRPr="002646ED">
        <w:rPr>
          <w:b/>
          <w:bCs/>
          <w:sz w:val="48"/>
          <w:szCs w:val="48"/>
          <w:u w:val="single"/>
        </w:rPr>
        <w:t xml:space="preserve"> OF OUR WEBSITE:</w:t>
      </w:r>
    </w:p>
    <w:p w14:paraId="19AF8009" w14:textId="6C077457" w:rsidR="002646ED" w:rsidRPr="00A240C8" w:rsidRDefault="002646ED" w:rsidP="00A240C8">
      <w:pPr>
        <w:jc w:val="center"/>
        <w:rPr>
          <w:sz w:val="28"/>
          <w:szCs w:val="26"/>
        </w:rPr>
      </w:pPr>
      <w:r w:rsidRPr="00A240C8">
        <w:rPr>
          <w:noProof/>
          <w:sz w:val="28"/>
          <w:szCs w:val="26"/>
        </w:rPr>
        <mc:AlternateContent>
          <mc:Choice Requires="wps">
            <w:drawing>
              <wp:anchor distT="0" distB="0" distL="114300" distR="114300" simplePos="0" relativeHeight="251662336" behindDoc="0" locked="0" layoutInCell="1" allowOverlap="1" wp14:anchorId="4E7F6471" wp14:editId="7DB67275">
                <wp:simplePos x="0" y="0"/>
                <wp:positionH relativeFrom="column">
                  <wp:posOffset>32657</wp:posOffset>
                </wp:positionH>
                <wp:positionV relativeFrom="paragraph">
                  <wp:posOffset>252549</wp:posOffset>
                </wp:positionV>
                <wp:extent cx="7004957" cy="636814"/>
                <wp:effectExtent l="0" t="0" r="24765" b="11430"/>
                <wp:wrapNone/>
                <wp:docPr id="8" name="Rectangle 8"/>
                <wp:cNvGraphicFramePr/>
                <a:graphic xmlns:a="http://schemas.openxmlformats.org/drawingml/2006/main">
                  <a:graphicData uri="http://schemas.microsoft.com/office/word/2010/wordprocessingShape">
                    <wps:wsp>
                      <wps:cNvSpPr/>
                      <wps:spPr>
                        <a:xfrm>
                          <a:off x="0" y="0"/>
                          <a:ext cx="7004957" cy="636814"/>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EC4624" id="Rectangle 8" o:spid="_x0000_s1026" style="position:absolute;margin-left:2.55pt;margin-top:19.9pt;width:551.55pt;height:5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" filled="f" strokeweight="2pt">
                <v:stroke miterlimit="4"/>
                <v:textbox inset="3pt,3pt,3pt,3pt"/>
              </v:rect>
            </w:pict>
          </mc:Fallback>
        </mc:AlternateContent>
      </w:r>
      <w:r w:rsidR="00CC0208">
        <w:rPr>
          <w:sz w:val="28"/>
          <w:szCs w:val="26"/>
        </w:rPr>
        <w:t>home page</w:t>
      </w:r>
    </w:p>
    <w:p w14:paraId="22B94BE8" w14:textId="051B49A8" w:rsidR="002646ED" w:rsidRDefault="002646ED">
      <w:r>
        <w:rPr>
          <w:noProof/>
        </w:rPr>
        <mc:AlternateContent>
          <mc:Choice Requires="wps">
            <w:drawing>
              <wp:anchor distT="0" distB="0" distL="114300" distR="114300" simplePos="0" relativeHeight="251667456" behindDoc="0" locked="0" layoutInCell="1" allowOverlap="1" wp14:anchorId="6D3C40B6" wp14:editId="0CF9F85C">
                <wp:simplePos x="0" y="0"/>
                <wp:positionH relativeFrom="margin">
                  <wp:posOffset>32657</wp:posOffset>
                </wp:positionH>
                <wp:positionV relativeFrom="paragraph">
                  <wp:posOffset>552541</wp:posOffset>
                </wp:positionV>
                <wp:extent cx="6988356" cy="620485"/>
                <wp:effectExtent l="0" t="0" r="22225" b="27305"/>
                <wp:wrapNone/>
                <wp:docPr id="15" name="Rectangle 15"/>
                <wp:cNvGraphicFramePr/>
                <a:graphic xmlns:a="http://schemas.openxmlformats.org/drawingml/2006/main">
                  <a:graphicData uri="http://schemas.microsoft.com/office/word/2010/wordprocessingShape">
                    <wps:wsp>
                      <wps:cNvSpPr/>
                      <wps:spPr>
                        <a:xfrm>
                          <a:off x="0" y="0"/>
                          <a:ext cx="6988356" cy="62048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057C509" id="Rectangle 15" o:spid="_x0000_s1026" style="position:absolute;margin-left:2.55pt;margin-top:43.5pt;width:550.25pt;height:48.8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" filled="f" strokeweight="2pt">
                <v:stroke miterlimit="4"/>
                <v:textbox style="mso-fit-shape-to-text:t" inset="3pt,3pt,3pt,3pt"/>
                <w10:wrap anchorx="margin"/>
              </v:rect>
            </w:pict>
          </mc:Fallback>
        </mc:AlternateContent>
      </w:r>
      <w:r>
        <w:rPr>
          <w:noProof/>
        </w:rPr>
        <mc:AlternateContent>
          <mc:Choice Requires="wps">
            <w:drawing>
              <wp:anchor distT="0" distB="0" distL="114300" distR="114300" simplePos="0" relativeHeight="251666432" behindDoc="0" locked="0" layoutInCell="1" allowOverlap="1" wp14:anchorId="4A245E57" wp14:editId="152CE8D1">
                <wp:simplePos x="0" y="0"/>
                <wp:positionH relativeFrom="column">
                  <wp:posOffset>522061</wp:posOffset>
                </wp:positionH>
                <wp:positionV relativeFrom="paragraph">
                  <wp:posOffset>86270</wp:posOffset>
                </wp:positionV>
                <wp:extent cx="1273628" cy="375557"/>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73628" cy="37555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233BBF" w14:textId="73D116B6" w:rsidR="002646ED" w:rsidRPr="002646ED" w:rsidRDefault="002646ED">
                            <w:pPr>
                              <w:rPr>
                                <w:sz w:val="32"/>
                                <w:szCs w:val="32"/>
                              </w:rPr>
                            </w:pPr>
                            <w:r w:rsidRPr="002646ED">
                              <w:rPr>
                                <w:sz w:val="32"/>
                                <w:szCs w:val="32"/>
                              </w:rPr>
                              <w:t>logo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4A245E57" id="_x0000_t202" coordsize="21600,21600" o:spt="202" path="m,l,21600r21600,l21600,xe">
                <v:stroke joinstyle="miter"/>
                <v:path gradientshapeok="t" o:connecttype="rect"/>
              </v:shapetype>
              <v:shape id="Text Box 14" o:spid="_x0000_s1026" type="#_x0000_t202" style="position:absolute;margin-left:41.1pt;margin-top:6.8pt;width:100.3pt;height:29.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" filled="f" stroked="f" strokeweight="1pt">
                <v:stroke miterlimit="4"/>
                <v:textbox style="mso-fit-shape-to-text:t" inset="4pt,4pt,4pt,4pt">
                  <w:txbxContent>
                    <w:p w14:paraId="66233BBF" w14:textId="73D116B6" w:rsidR="002646ED" w:rsidRPr="002646ED" w:rsidRDefault="002646ED">
                      <w:pPr>
                        <w:rPr>
                          <w:sz w:val="32"/>
                          <w:szCs w:val="32"/>
                        </w:rPr>
                      </w:pPr>
                      <w:r w:rsidRPr="002646ED">
                        <w:rPr>
                          <w:sz w:val="32"/>
                          <w:szCs w:val="32"/>
                        </w:rPr>
                        <w:t>logo</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0D98D21" wp14:editId="67B4FD22">
                <wp:simplePos x="0" y="0"/>
                <wp:positionH relativeFrom="column">
                  <wp:posOffset>3167380</wp:posOffset>
                </wp:positionH>
                <wp:positionV relativeFrom="paragraph">
                  <wp:posOffset>30480</wp:posOffset>
                </wp:positionV>
                <wp:extent cx="440690" cy="375285"/>
                <wp:effectExtent l="0" t="0" r="16510" b="24765"/>
                <wp:wrapNone/>
                <wp:docPr id="12" name="Oval 12"/>
                <wp:cNvGraphicFramePr/>
                <a:graphic xmlns:a="http://schemas.openxmlformats.org/drawingml/2006/main">
                  <a:graphicData uri="http://schemas.microsoft.com/office/word/2010/wordprocessingShape">
                    <wps:wsp>
                      <wps:cNvSpPr/>
                      <wps:spPr>
                        <a:xfrm>
                          <a:off x="0" y="0"/>
                          <a:ext cx="440690" cy="375285"/>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oval w14:anchorId="0A1C23BB" id="Oval 12" o:spid="_x0000_s1026" style="position:absolute;margin-left:249.4pt;margin-top:2.4pt;width:34.7pt;height:29.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" filled="f" strokeweight="2pt">
                <v:stroke miterlimit="4" joinstyle="miter"/>
                <v:textbox style="mso-fit-shape-to-text:t" inset="3pt,3pt,3pt,3pt"/>
              </v:oval>
            </w:pict>
          </mc:Fallback>
        </mc:AlternateContent>
      </w:r>
      <w:r>
        <w:rPr>
          <w:noProof/>
        </w:rPr>
        <mc:AlternateContent>
          <mc:Choice Requires="wps">
            <w:drawing>
              <wp:anchor distT="0" distB="0" distL="114300" distR="114300" simplePos="0" relativeHeight="251665408" behindDoc="0" locked="0" layoutInCell="1" allowOverlap="1" wp14:anchorId="61EF634E" wp14:editId="0B0C5032">
                <wp:simplePos x="0" y="0"/>
                <wp:positionH relativeFrom="column">
                  <wp:posOffset>3950970</wp:posOffset>
                </wp:positionH>
                <wp:positionV relativeFrom="paragraph">
                  <wp:posOffset>46718</wp:posOffset>
                </wp:positionV>
                <wp:extent cx="473529" cy="408214"/>
                <wp:effectExtent l="0" t="0" r="22225" b="11430"/>
                <wp:wrapNone/>
                <wp:docPr id="13" name="Oval 13"/>
                <wp:cNvGraphicFramePr/>
                <a:graphic xmlns:a="http://schemas.openxmlformats.org/drawingml/2006/main">
                  <a:graphicData uri="http://schemas.microsoft.com/office/word/2010/wordprocessingShape">
                    <wps:wsp>
                      <wps:cNvSpPr/>
                      <wps:spPr>
                        <a:xfrm>
                          <a:off x="0" y="0"/>
                          <a:ext cx="473529" cy="408214"/>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oval w14:anchorId="23DB3AD4" id="Oval 13" o:spid="_x0000_s1026" style="position:absolute;margin-left:311.1pt;margin-top:3.7pt;width:37.3pt;height:3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" filled="f" strokeweight="2pt">
                <v:stroke miterlimit="4" joinstyle="miter"/>
                <v:textbox style="mso-fit-shape-to-text:t" inset="3pt,3pt,3pt,3pt"/>
              </v:oval>
            </w:pict>
          </mc:Fallback>
        </mc:AlternateContent>
      </w:r>
      <w:r>
        <w:rPr>
          <w:noProof/>
        </w:rPr>
        <mc:AlternateContent>
          <mc:Choice Requires="wps">
            <w:drawing>
              <wp:anchor distT="0" distB="0" distL="114300" distR="114300" simplePos="0" relativeHeight="251663360" behindDoc="0" locked="0" layoutInCell="1" allowOverlap="1" wp14:anchorId="408BC002" wp14:editId="29EEF354">
                <wp:simplePos x="0" y="0"/>
                <wp:positionH relativeFrom="column">
                  <wp:posOffset>5159829</wp:posOffset>
                </wp:positionH>
                <wp:positionV relativeFrom="paragraph">
                  <wp:posOffset>144961</wp:posOffset>
                </wp:positionV>
                <wp:extent cx="1518557" cy="261258"/>
                <wp:effectExtent l="0" t="0" r="24765" b="24765"/>
                <wp:wrapNone/>
                <wp:docPr id="11" name="Rectangle 11"/>
                <wp:cNvGraphicFramePr/>
                <a:graphic xmlns:a="http://schemas.openxmlformats.org/drawingml/2006/main">
                  <a:graphicData uri="http://schemas.microsoft.com/office/word/2010/wordprocessingShape">
                    <wps:wsp>
                      <wps:cNvSpPr/>
                      <wps:spPr>
                        <a:xfrm>
                          <a:off x="0" y="0"/>
                          <a:ext cx="1518557" cy="261258"/>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2E898A69" id="Rectangle 11" o:spid="_x0000_s1026" style="position:absolute;margin-left:406.3pt;margin-top:11.4pt;width:119.55pt;height:2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" filled="f" strokeweight="2pt">
                <v:stroke miterlimit="4"/>
                <v:textbox style="mso-fit-shape-to-text:t" inset="3pt,3pt,3pt,3pt"/>
              </v:rect>
            </w:pict>
          </mc:Fallback>
        </mc:AlternateContent>
      </w:r>
      <w:r w:rsidR="00BE7490">
        <w:rPr>
          <w:noProof/>
        </w:rPr>
        <w:t xml:space="preserve"> </w:t>
      </w:r>
    </w:p>
    <w:p w14:paraId="13DE2CE0" w14:textId="1CB4434E" w:rsidR="002646ED" w:rsidRDefault="00E26CFC">
      <w:r>
        <w:rPr>
          <w:noProof/>
        </w:rPr>
        <mc:AlternateContent>
          <mc:Choice Requires="wps">
            <w:drawing>
              <wp:anchor distT="0" distB="0" distL="114300" distR="114300" simplePos="0" relativeHeight="251693056" behindDoc="0" locked="0" layoutInCell="1" allowOverlap="1" wp14:anchorId="5B215CB2" wp14:editId="0581CEF5">
                <wp:simplePos x="0" y="0"/>
                <wp:positionH relativeFrom="column">
                  <wp:posOffset>1228725</wp:posOffset>
                </wp:positionH>
                <wp:positionV relativeFrom="paragraph">
                  <wp:posOffset>3895090</wp:posOffset>
                </wp:positionV>
                <wp:extent cx="4392295" cy="608965"/>
                <wp:effectExtent l="0" t="0" r="0" b="0"/>
                <wp:wrapNone/>
                <wp:docPr id="1446913604" name="Text Box 1446913604"/>
                <wp:cNvGraphicFramePr/>
                <a:graphic xmlns:a="http://schemas.openxmlformats.org/drawingml/2006/main">
                  <a:graphicData uri="http://schemas.microsoft.com/office/word/2010/wordprocessingShape">
                    <wps:wsp>
                      <wps:cNvSpPr txBox="1"/>
                      <wps:spPr>
                        <a:xfrm>
                          <a:off x="0" y="0"/>
                          <a:ext cx="4392295" cy="60896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5727D30" w14:textId="7242B960" w:rsidR="006818BE" w:rsidRPr="006818BE" w:rsidRDefault="006818BE" w:rsidP="006818BE">
                            <w:pPr>
                              <w:jc w:val="center"/>
                              <w:rPr>
                                <w:sz w:val="28"/>
                                <w:szCs w:val="26"/>
                              </w:rPr>
                            </w:pPr>
                            <w:r w:rsidRPr="006818BE">
                              <w:rPr>
                                <w:sz w:val="28"/>
                                <w:szCs w:val="26"/>
                              </w:rPr>
                              <w:t>Vaccination we have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15CB2" id="Text Box 1446913604" o:spid="_x0000_s1027" type="#_x0000_t202" style="position:absolute;margin-left:96.75pt;margin-top:306.7pt;width:345.85pt;height:47.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" filled="f" stroked="f" strokeweight="1pt">
                <v:stroke miterlimit="4"/>
                <v:textbox inset="4pt,4pt,4pt,4pt">
                  <w:txbxContent>
                    <w:p w14:paraId="05727D30" w14:textId="7242B960" w:rsidR="006818BE" w:rsidRPr="006818BE" w:rsidRDefault="006818BE" w:rsidP="006818BE">
                      <w:pPr>
                        <w:jc w:val="center"/>
                        <w:rPr>
                          <w:sz w:val="28"/>
                          <w:szCs w:val="26"/>
                        </w:rPr>
                      </w:pPr>
                      <w:r w:rsidRPr="006818BE">
                        <w:rPr>
                          <w:sz w:val="28"/>
                          <w:szCs w:val="26"/>
                        </w:rPr>
                        <w:t>Vaccination we have</w:t>
                      </w:r>
                    </w:p>
                  </w:txbxContent>
                </v:textbox>
              </v:shape>
            </w:pict>
          </mc:Fallback>
        </mc:AlternateContent>
      </w:r>
      <w:r w:rsidR="006818BE">
        <w:rPr>
          <w:noProof/>
        </w:rPr>
        <mc:AlternateContent>
          <mc:Choice Requires="wps">
            <w:drawing>
              <wp:anchor distT="0" distB="0" distL="114300" distR="114300" simplePos="0" relativeHeight="251694080" behindDoc="0" locked="0" layoutInCell="1" allowOverlap="1" wp14:anchorId="367B3CFD" wp14:editId="66106A39">
                <wp:simplePos x="0" y="0"/>
                <wp:positionH relativeFrom="column">
                  <wp:posOffset>342265</wp:posOffset>
                </wp:positionH>
                <wp:positionV relativeFrom="paragraph">
                  <wp:posOffset>4477204</wp:posOffset>
                </wp:positionV>
                <wp:extent cx="2808514" cy="1567543"/>
                <wp:effectExtent l="0" t="0" r="11430" b="13970"/>
                <wp:wrapNone/>
                <wp:docPr id="1446913605" name="Rectangle 1446913605"/>
                <wp:cNvGraphicFramePr/>
                <a:graphic xmlns:a="http://schemas.openxmlformats.org/drawingml/2006/main">
                  <a:graphicData uri="http://schemas.microsoft.com/office/word/2010/wordprocessingShape">
                    <wps:wsp>
                      <wps:cNvSpPr/>
                      <wps:spPr>
                        <a:xfrm>
                          <a:off x="0" y="0"/>
                          <a:ext cx="2808514" cy="1567543"/>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5005AF28" id="Rectangle 1446913605" o:spid="_x0000_s1026" style="position:absolute;margin-left:26.95pt;margin-top:352.55pt;width:221.15pt;height:12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" filled="f" strokeweight="2pt">
                <v:stroke miterlimit="4"/>
                <v:textbox style="mso-fit-shape-to-text:t" inset="3pt,3pt,3pt,3pt"/>
              </v:rect>
            </w:pict>
          </mc:Fallback>
        </mc:AlternateContent>
      </w:r>
      <w:r w:rsidR="006818BE">
        <w:rPr>
          <w:noProof/>
        </w:rPr>
        <mc:AlternateContent>
          <mc:Choice Requires="wps">
            <w:drawing>
              <wp:anchor distT="0" distB="0" distL="114300" distR="114300" simplePos="0" relativeHeight="251696128" behindDoc="0" locked="0" layoutInCell="1" allowOverlap="1" wp14:anchorId="4DE680F6" wp14:editId="1AB246CF">
                <wp:simplePos x="0" y="0"/>
                <wp:positionH relativeFrom="column">
                  <wp:posOffset>3608433</wp:posOffset>
                </wp:positionH>
                <wp:positionV relativeFrom="paragraph">
                  <wp:posOffset>4457065</wp:posOffset>
                </wp:positionV>
                <wp:extent cx="2808514" cy="1567543"/>
                <wp:effectExtent l="0" t="0" r="11430" b="13970"/>
                <wp:wrapNone/>
                <wp:docPr id="1446913606" name="Rectangle 1446913606"/>
                <wp:cNvGraphicFramePr/>
                <a:graphic xmlns:a="http://schemas.openxmlformats.org/drawingml/2006/main">
                  <a:graphicData uri="http://schemas.microsoft.com/office/word/2010/wordprocessingShape">
                    <wps:wsp>
                      <wps:cNvSpPr/>
                      <wps:spPr>
                        <a:xfrm>
                          <a:off x="0" y="0"/>
                          <a:ext cx="2808514" cy="1567543"/>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24E269BC" id="Rectangle 1446913606" o:spid="_x0000_s1026" style="position:absolute;margin-left:284.15pt;margin-top:350.95pt;width:221.15pt;height:12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" filled="f" strokeweight="2pt">
                <v:stroke miterlimit="4"/>
                <v:textbox style="mso-fit-shape-to-text:t" inset="3pt,3pt,3pt,3pt"/>
              </v:rect>
            </w:pict>
          </mc:Fallback>
        </mc:AlternateContent>
      </w:r>
      <w:r w:rsidR="006818BE">
        <w:rPr>
          <w:noProof/>
        </w:rPr>
        <mc:AlternateContent>
          <mc:Choice Requires="wps">
            <w:drawing>
              <wp:anchor distT="0" distB="0" distL="114300" distR="114300" simplePos="0" relativeHeight="251692032" behindDoc="0" locked="0" layoutInCell="1" allowOverlap="1" wp14:anchorId="2DB36378" wp14:editId="742399E0">
                <wp:simplePos x="0" y="0"/>
                <wp:positionH relativeFrom="margin">
                  <wp:align>center</wp:align>
                </wp:positionH>
                <wp:positionV relativeFrom="paragraph">
                  <wp:posOffset>3377293</wp:posOffset>
                </wp:positionV>
                <wp:extent cx="1322705" cy="555172"/>
                <wp:effectExtent l="0" t="0" r="0" b="0"/>
                <wp:wrapNone/>
                <wp:docPr id="1446913603" name="Text Box 1446913603"/>
                <wp:cNvGraphicFramePr/>
                <a:graphic xmlns:a="http://schemas.openxmlformats.org/drawingml/2006/main">
                  <a:graphicData uri="http://schemas.microsoft.com/office/word/2010/wordprocessingShape">
                    <wps:wsp>
                      <wps:cNvSpPr txBox="1"/>
                      <wps:spPr>
                        <a:xfrm>
                          <a:off x="0" y="0"/>
                          <a:ext cx="1322705" cy="55517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3E77D34" w14:textId="1AB466C4" w:rsidR="006818BE" w:rsidRDefault="006818BE" w:rsidP="006818BE">
                            <w:pPr>
                              <w:jc w:val="center"/>
                            </w:pPr>
                            <w:r>
                              <w:t>Read more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DB36378" id="Text Box 1446913603" o:spid="_x0000_s1028" type="#_x0000_t202" style="position:absolute;margin-left:0;margin-top:265.95pt;width:104.15pt;height:43.7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" filled="f" stroked="f" strokeweight="1pt">
                <v:stroke miterlimit="4"/>
                <v:textbox style="mso-fit-shape-to-text:t" inset="4pt,4pt,4pt,4pt">
                  <w:txbxContent>
                    <w:p w14:paraId="03E77D34" w14:textId="1AB466C4" w:rsidR="006818BE" w:rsidRDefault="006818BE" w:rsidP="006818BE">
                      <w:pPr>
                        <w:jc w:val="center"/>
                      </w:pPr>
                      <w:r>
                        <w:t>Read more</w:t>
                      </w:r>
                    </w:p>
                  </w:txbxContent>
                </v:textbox>
                <w10:wrap anchorx="margin"/>
              </v:shape>
            </w:pict>
          </mc:Fallback>
        </mc:AlternateContent>
      </w:r>
      <w:r w:rsidR="006818BE">
        <w:rPr>
          <w:noProof/>
        </w:rPr>
        <mc:AlternateContent>
          <mc:Choice Requires="wps">
            <w:drawing>
              <wp:anchor distT="0" distB="0" distL="114300" distR="114300" simplePos="0" relativeHeight="251683840" behindDoc="0" locked="0" layoutInCell="1" allowOverlap="1" wp14:anchorId="77FCE380" wp14:editId="68FC1DFA">
                <wp:simplePos x="0" y="0"/>
                <wp:positionH relativeFrom="column">
                  <wp:posOffset>4735286</wp:posOffset>
                </wp:positionH>
                <wp:positionV relativeFrom="paragraph">
                  <wp:posOffset>1947182</wp:posOffset>
                </wp:positionV>
                <wp:extent cx="1975666" cy="1747157"/>
                <wp:effectExtent l="0" t="0" r="24765" b="24765"/>
                <wp:wrapNone/>
                <wp:docPr id="50" name="Rectangle 50"/>
                <wp:cNvGraphicFramePr/>
                <a:graphic xmlns:a="http://schemas.openxmlformats.org/drawingml/2006/main">
                  <a:graphicData uri="http://schemas.microsoft.com/office/word/2010/wordprocessingShape">
                    <wps:wsp>
                      <wps:cNvSpPr/>
                      <wps:spPr>
                        <a:xfrm>
                          <a:off x="0" y="0"/>
                          <a:ext cx="1975666" cy="1747157"/>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E4F7" id="Rectangle 50" o:spid="_x0000_s1026" style="position:absolute;margin-left:372.85pt;margin-top:153.3pt;width:155.55pt;height:13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" filled="f" strokeweight="2pt">
                <v:stroke miterlimit="4"/>
                <v:textbox inset="3pt,3pt,3pt,3pt"/>
              </v:rect>
            </w:pict>
          </mc:Fallback>
        </mc:AlternateContent>
      </w:r>
      <w:r w:rsidR="006818BE">
        <w:rPr>
          <w:noProof/>
        </w:rPr>
        <mc:AlternateContent>
          <mc:Choice Requires="wps">
            <w:drawing>
              <wp:anchor distT="0" distB="0" distL="114300" distR="114300" simplePos="0" relativeHeight="251685888" behindDoc="0" locked="0" layoutInCell="1" allowOverlap="1" wp14:anchorId="64D1043D" wp14:editId="18AF5807">
                <wp:simplePos x="0" y="0"/>
                <wp:positionH relativeFrom="column">
                  <wp:posOffset>2465614</wp:posOffset>
                </wp:positionH>
                <wp:positionV relativeFrom="paragraph">
                  <wp:posOffset>1996168</wp:posOffset>
                </wp:positionV>
                <wp:extent cx="1926681" cy="1730828"/>
                <wp:effectExtent l="0" t="0" r="16510" b="22225"/>
                <wp:wrapNone/>
                <wp:docPr id="51" name="Rectangle 51"/>
                <wp:cNvGraphicFramePr/>
                <a:graphic xmlns:a="http://schemas.openxmlformats.org/drawingml/2006/main">
                  <a:graphicData uri="http://schemas.microsoft.com/office/word/2010/wordprocessingShape">
                    <wps:wsp>
                      <wps:cNvSpPr/>
                      <wps:spPr>
                        <a:xfrm>
                          <a:off x="0" y="0"/>
                          <a:ext cx="1926681" cy="1730828"/>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4EED4" id="Rectangle 51" o:spid="_x0000_s1026" style="position:absolute;margin-left:194.15pt;margin-top:157.2pt;width:151.7pt;height:13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" filled="f" strokeweight="2pt">
                <v:stroke miterlimit="4"/>
                <v:textbox inset="3pt,3pt,3pt,3pt"/>
              </v:rect>
            </w:pict>
          </mc:Fallback>
        </mc:AlternateContent>
      </w:r>
      <w:r w:rsidR="006818BE">
        <w:rPr>
          <w:noProof/>
        </w:rPr>
        <mc:AlternateContent>
          <mc:Choice Requires="wps">
            <w:drawing>
              <wp:anchor distT="0" distB="0" distL="114300" distR="114300" simplePos="0" relativeHeight="251681792" behindDoc="0" locked="0" layoutInCell="1" allowOverlap="1" wp14:anchorId="2D3B7AC4" wp14:editId="3E3CB992">
                <wp:simplePos x="0" y="0"/>
                <wp:positionH relativeFrom="column">
                  <wp:posOffset>261257</wp:posOffset>
                </wp:positionH>
                <wp:positionV relativeFrom="paragraph">
                  <wp:posOffset>2028825</wp:posOffset>
                </wp:positionV>
                <wp:extent cx="1894024" cy="1714500"/>
                <wp:effectExtent l="0" t="0" r="11430" b="19050"/>
                <wp:wrapNone/>
                <wp:docPr id="49" name="Rectangle 49"/>
                <wp:cNvGraphicFramePr/>
                <a:graphic xmlns:a="http://schemas.openxmlformats.org/drawingml/2006/main">
                  <a:graphicData uri="http://schemas.microsoft.com/office/word/2010/wordprocessingShape">
                    <wps:wsp>
                      <wps:cNvSpPr/>
                      <wps:spPr>
                        <a:xfrm>
                          <a:off x="0" y="0"/>
                          <a:ext cx="1894024" cy="17145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293D" id="Rectangle 49" o:spid="_x0000_s1026" style="position:absolute;margin-left:20.55pt;margin-top:159.75pt;width:149.15pt;height: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" filled="f" strokeweight="2pt">
                <v:stroke miterlimit="4"/>
                <v:textbox inset="3pt,3pt,3pt,3pt"/>
              </v:rect>
            </w:pict>
          </mc:Fallback>
        </mc:AlternateContent>
      </w:r>
      <w:r w:rsidR="006818BE">
        <w:rPr>
          <w:noProof/>
        </w:rPr>
        <mc:AlternateContent>
          <mc:Choice Requires="wps">
            <w:drawing>
              <wp:anchor distT="0" distB="0" distL="114300" distR="114300" simplePos="0" relativeHeight="251679744" behindDoc="0" locked="0" layoutInCell="1" allowOverlap="1" wp14:anchorId="5770F713" wp14:editId="45442613">
                <wp:simplePos x="0" y="0"/>
                <wp:positionH relativeFrom="margin">
                  <wp:align>left</wp:align>
                </wp:positionH>
                <wp:positionV relativeFrom="paragraph">
                  <wp:posOffset>853168</wp:posOffset>
                </wp:positionV>
                <wp:extent cx="7020560" cy="124097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7020560" cy="124097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7044079" w14:textId="2389EFE2" w:rsidR="00BE7490" w:rsidRPr="00BE7490" w:rsidRDefault="00BE7490" w:rsidP="006818BE">
                            <w:pPr>
                              <w:pBdr>
                                <w:bottom w:val="single" w:sz="4" w:space="0" w:color="auto"/>
                              </w:pBdr>
                              <w:jc w:val="center"/>
                              <w:rPr>
                                <w:sz w:val="40"/>
                                <w:szCs w:val="40"/>
                              </w:rPr>
                            </w:pPr>
                            <w:r w:rsidRPr="00BE7490">
                              <w:rPr>
                                <w:sz w:val="40"/>
                                <w:szCs w:val="40"/>
                              </w:rPr>
                              <w:t>carousel</w:t>
                            </w:r>
                          </w:p>
                          <w:p w14:paraId="71EE0D7F" w14:textId="77777777" w:rsidR="006818BE" w:rsidRDefault="006818BE"/>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0F713" id="Text Box 46" o:spid="_x0000_s1029" type="#_x0000_t202" style="position:absolute;margin-left:0;margin-top:67.2pt;width:552.8pt;height:97.7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" filled="f" stroked="f" strokeweight="1pt">
                <v:stroke miterlimit="4"/>
                <v:textbox inset="4pt,4pt,4pt,4pt">
                  <w:txbxContent>
                    <w:p w14:paraId="27044079" w14:textId="2389EFE2" w:rsidR="00BE7490" w:rsidRPr="00BE7490" w:rsidRDefault="00BE7490" w:rsidP="006818BE">
                      <w:pPr>
                        <w:pBdr>
                          <w:bottom w:val="single" w:sz="4" w:space="0" w:color="auto"/>
                        </w:pBdr>
                        <w:jc w:val="center"/>
                        <w:rPr>
                          <w:sz w:val="40"/>
                          <w:szCs w:val="40"/>
                        </w:rPr>
                      </w:pPr>
                      <w:r w:rsidRPr="00BE7490">
                        <w:rPr>
                          <w:sz w:val="40"/>
                          <w:szCs w:val="40"/>
                        </w:rPr>
                        <w:t>carousel</w:t>
                      </w:r>
                    </w:p>
                    <w:p w14:paraId="71EE0D7F" w14:textId="77777777" w:rsidR="006818BE" w:rsidRDefault="006818BE"/>
                  </w:txbxContent>
                </v:textbox>
                <w10:wrap anchorx="margin"/>
              </v:shape>
            </w:pict>
          </mc:Fallback>
        </mc:AlternateContent>
      </w:r>
      <w:r w:rsidR="006818BE">
        <w:rPr>
          <w:noProof/>
        </w:rPr>
        <mc:AlternateContent>
          <mc:Choice Requires="wps">
            <w:drawing>
              <wp:anchor distT="0" distB="0" distL="114300" distR="114300" simplePos="0" relativeHeight="251680768" behindDoc="0" locked="0" layoutInCell="1" allowOverlap="1" wp14:anchorId="756614C8" wp14:editId="27530A06">
                <wp:simplePos x="0" y="0"/>
                <wp:positionH relativeFrom="column">
                  <wp:posOffset>2269490</wp:posOffset>
                </wp:positionH>
                <wp:positionV relativeFrom="paragraph">
                  <wp:posOffset>1718310</wp:posOffset>
                </wp:positionV>
                <wp:extent cx="2220686" cy="31024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220686" cy="310243"/>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5CF95E1" w14:textId="72CF79CE" w:rsidR="00BE7490" w:rsidRDefault="00BE7490" w:rsidP="006818BE">
                            <w:pPr>
                              <w:jc w:val="center"/>
                            </w:pPr>
                            <w:r>
                              <w:t>Get an appoin</w:t>
                            </w:r>
                            <w:r w:rsidR="006818BE">
                              <w:t>t</w:t>
                            </w:r>
                            <w:r>
                              <w:t>ment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56614C8" id="Text Box 48" o:spid="_x0000_s1030" type="#_x0000_t202" style="position:absolute;margin-left:178.7pt;margin-top:135.3pt;width:174.85pt;height:24.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" filled="f" stroked="f" strokeweight="1pt">
                <v:stroke miterlimit="4"/>
                <v:textbox style="mso-fit-shape-to-text:t" inset="4pt,4pt,4pt,4pt">
                  <w:txbxContent>
                    <w:p w14:paraId="45CF95E1" w14:textId="72CF79CE" w:rsidR="00BE7490" w:rsidRDefault="00BE7490" w:rsidP="006818BE">
                      <w:pPr>
                        <w:jc w:val="center"/>
                      </w:pPr>
                      <w:r>
                        <w:t>Get an appoin</w:t>
                      </w:r>
                      <w:r w:rsidR="006818BE">
                        <w:t>t</w:t>
                      </w:r>
                      <w:r>
                        <w:t>ment</w:t>
                      </w:r>
                    </w:p>
                  </w:txbxContent>
                </v:textbox>
              </v:shape>
            </w:pict>
          </mc:Fallback>
        </mc:AlternateContent>
      </w:r>
      <w:r w:rsidR="006818BE">
        <w:rPr>
          <w:noProof/>
        </w:rPr>
        <mc:AlternateContent>
          <mc:Choice Requires="wps">
            <w:drawing>
              <wp:anchor distT="0" distB="0" distL="114300" distR="114300" simplePos="0" relativeHeight="251688960" behindDoc="0" locked="0" layoutInCell="1" allowOverlap="1" wp14:anchorId="31C3D02A" wp14:editId="4C464716">
                <wp:simplePos x="0" y="0"/>
                <wp:positionH relativeFrom="column">
                  <wp:posOffset>4947558</wp:posOffset>
                </wp:positionH>
                <wp:positionV relativeFrom="paragraph">
                  <wp:posOffset>3101794</wp:posOffset>
                </wp:positionV>
                <wp:extent cx="1485446" cy="669471"/>
                <wp:effectExtent l="0" t="0" r="0" b="0"/>
                <wp:wrapNone/>
                <wp:docPr id="1446913601" name="Text Box 1446913601"/>
                <wp:cNvGraphicFramePr/>
                <a:graphic xmlns:a="http://schemas.openxmlformats.org/drawingml/2006/main">
                  <a:graphicData uri="http://schemas.microsoft.com/office/word/2010/wordprocessingShape">
                    <wps:wsp>
                      <wps:cNvSpPr txBox="1"/>
                      <wps:spPr>
                        <a:xfrm>
                          <a:off x="0" y="0"/>
                          <a:ext cx="1485446" cy="669471"/>
                        </a:xfrm>
                        <a:prstGeom prst="rect">
                          <a:avLst/>
                        </a:prstGeom>
                        <a:noFill/>
                        <a:ln w="12700" cap="flat">
                          <a:noFill/>
                          <a:miter lim="400000"/>
                        </a:ln>
                        <a:effectLst/>
                        <a:sp3d/>
                      </wps:spPr>
                      <wps:txbx>
                        <w:txbxContent>
                          <w:p w14:paraId="6CD2D2B9" w14:textId="77777777" w:rsidR="006818BE" w:rsidRPr="006818BE" w:rsidRDefault="006818BE" w:rsidP="006818BE">
                            <w:pPr>
                              <w:jc w:val="center"/>
                              <w:rPr>
                                <w:sz w:val="24"/>
                                <w:szCs w:val="24"/>
                              </w:rPr>
                            </w:pPr>
                            <w:r w:rsidRPr="006818BE">
                              <w:rPr>
                                <w:sz w:val="24"/>
                                <w:szCs w:val="24"/>
                              </w:rP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1C3D02A" id="Text Box 1446913601" o:spid="_x0000_s1031" type="#_x0000_t202" style="position:absolute;margin-left:389.55pt;margin-top:244.25pt;width:116.95pt;height:52.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" filled="f" stroked="f" strokeweight="1pt">
                <v:stroke miterlimit="4"/>
                <v:textbox style="mso-fit-shape-to-text:t" inset="4pt,4pt,4pt,4pt">
                  <w:txbxContent>
                    <w:p w14:paraId="6CD2D2B9" w14:textId="77777777" w:rsidR="006818BE" w:rsidRPr="006818BE" w:rsidRDefault="006818BE" w:rsidP="006818BE">
                      <w:pPr>
                        <w:jc w:val="center"/>
                        <w:rPr>
                          <w:sz w:val="24"/>
                          <w:szCs w:val="24"/>
                        </w:rPr>
                      </w:pPr>
                      <w:r w:rsidRPr="006818BE">
                        <w:rPr>
                          <w:sz w:val="24"/>
                          <w:szCs w:val="24"/>
                        </w:rPr>
                        <w:t>cards</w:t>
                      </w:r>
                    </w:p>
                  </w:txbxContent>
                </v:textbox>
              </v:shape>
            </w:pict>
          </mc:Fallback>
        </mc:AlternateContent>
      </w:r>
      <w:r w:rsidR="006818BE">
        <w:rPr>
          <w:noProof/>
        </w:rPr>
        <mc:AlternateContent>
          <mc:Choice Requires="wps">
            <w:drawing>
              <wp:anchor distT="0" distB="0" distL="114300" distR="114300" simplePos="0" relativeHeight="251691008" behindDoc="0" locked="0" layoutInCell="1" allowOverlap="1" wp14:anchorId="5244A991" wp14:editId="0954E311">
                <wp:simplePos x="0" y="0"/>
                <wp:positionH relativeFrom="margin">
                  <wp:align>center</wp:align>
                </wp:positionH>
                <wp:positionV relativeFrom="paragraph">
                  <wp:posOffset>3052808</wp:posOffset>
                </wp:positionV>
                <wp:extent cx="1485446" cy="669471"/>
                <wp:effectExtent l="0" t="0" r="0" b="0"/>
                <wp:wrapNone/>
                <wp:docPr id="1446913602" name="Text Box 1446913602"/>
                <wp:cNvGraphicFramePr/>
                <a:graphic xmlns:a="http://schemas.openxmlformats.org/drawingml/2006/main">
                  <a:graphicData uri="http://schemas.microsoft.com/office/word/2010/wordprocessingShape">
                    <wps:wsp>
                      <wps:cNvSpPr txBox="1"/>
                      <wps:spPr>
                        <a:xfrm>
                          <a:off x="0" y="0"/>
                          <a:ext cx="1485446" cy="669471"/>
                        </a:xfrm>
                        <a:prstGeom prst="rect">
                          <a:avLst/>
                        </a:prstGeom>
                        <a:noFill/>
                        <a:ln w="12700" cap="flat">
                          <a:noFill/>
                          <a:miter lim="400000"/>
                        </a:ln>
                        <a:effectLst/>
                        <a:sp3d/>
                      </wps:spPr>
                      <wps:txbx>
                        <w:txbxContent>
                          <w:p w14:paraId="788F358C" w14:textId="77777777" w:rsidR="006818BE" w:rsidRPr="006818BE" w:rsidRDefault="006818BE" w:rsidP="006818BE">
                            <w:pPr>
                              <w:jc w:val="center"/>
                              <w:rPr>
                                <w:sz w:val="24"/>
                                <w:szCs w:val="24"/>
                              </w:rPr>
                            </w:pPr>
                            <w:r w:rsidRPr="006818BE">
                              <w:rPr>
                                <w:sz w:val="24"/>
                                <w:szCs w:val="24"/>
                              </w:rP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244A991" id="Text Box 1446913602" o:spid="_x0000_s1032" type="#_x0000_t202" style="position:absolute;margin-left:0;margin-top:240.4pt;width:116.95pt;height:52.7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" filled="f" stroked="f" strokeweight="1pt">
                <v:stroke miterlimit="4"/>
                <v:textbox style="mso-fit-shape-to-text:t" inset="4pt,4pt,4pt,4pt">
                  <w:txbxContent>
                    <w:p w14:paraId="788F358C" w14:textId="77777777" w:rsidR="006818BE" w:rsidRPr="006818BE" w:rsidRDefault="006818BE" w:rsidP="006818BE">
                      <w:pPr>
                        <w:jc w:val="center"/>
                        <w:rPr>
                          <w:sz w:val="24"/>
                          <w:szCs w:val="24"/>
                        </w:rPr>
                      </w:pPr>
                      <w:r w:rsidRPr="006818BE">
                        <w:rPr>
                          <w:sz w:val="24"/>
                          <w:szCs w:val="24"/>
                        </w:rPr>
                        <w:t>cards</w:t>
                      </w:r>
                    </w:p>
                  </w:txbxContent>
                </v:textbox>
                <w10:wrap anchorx="margin"/>
              </v:shape>
            </w:pict>
          </mc:Fallback>
        </mc:AlternateContent>
      </w:r>
      <w:r w:rsidR="006818BE">
        <w:rPr>
          <w:noProof/>
        </w:rPr>
        <mc:AlternateContent>
          <mc:Choice Requires="wps">
            <w:drawing>
              <wp:anchor distT="0" distB="0" distL="114300" distR="114300" simplePos="0" relativeHeight="251686912" behindDoc="0" locked="0" layoutInCell="1" allowOverlap="1" wp14:anchorId="2808F464" wp14:editId="572A7778">
                <wp:simplePos x="0" y="0"/>
                <wp:positionH relativeFrom="column">
                  <wp:posOffset>310243</wp:posOffset>
                </wp:positionH>
                <wp:positionV relativeFrom="paragraph">
                  <wp:posOffset>2943225</wp:posOffset>
                </wp:positionV>
                <wp:extent cx="1485446" cy="669471"/>
                <wp:effectExtent l="0" t="0" r="0" b="0"/>
                <wp:wrapNone/>
                <wp:docPr id="1446913600" name="Text Box 1446913600"/>
                <wp:cNvGraphicFramePr/>
                <a:graphic xmlns:a="http://schemas.openxmlformats.org/drawingml/2006/main">
                  <a:graphicData uri="http://schemas.microsoft.com/office/word/2010/wordprocessingShape">
                    <wps:wsp>
                      <wps:cNvSpPr txBox="1"/>
                      <wps:spPr>
                        <a:xfrm>
                          <a:off x="0" y="0"/>
                          <a:ext cx="1485446" cy="66947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BF0CB7" w14:textId="4484510F" w:rsidR="006818BE" w:rsidRPr="006818BE" w:rsidRDefault="006818BE" w:rsidP="006818BE">
                            <w:pPr>
                              <w:jc w:val="center"/>
                              <w:rPr>
                                <w:sz w:val="24"/>
                                <w:szCs w:val="24"/>
                              </w:rPr>
                            </w:pPr>
                            <w:r w:rsidRPr="006818BE">
                              <w:rPr>
                                <w:sz w:val="24"/>
                                <w:szCs w:val="24"/>
                              </w:rP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808F464" id="Text Box 1446913600" o:spid="_x0000_s1033" type="#_x0000_t202" style="position:absolute;margin-left:24.45pt;margin-top:231.75pt;width:116.95pt;height:52.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" filled="f" stroked="f" strokeweight="1pt">
                <v:stroke miterlimit="4"/>
                <v:textbox style="mso-fit-shape-to-text:t" inset="4pt,4pt,4pt,4pt">
                  <w:txbxContent>
                    <w:p w14:paraId="49BF0CB7" w14:textId="4484510F" w:rsidR="006818BE" w:rsidRPr="006818BE" w:rsidRDefault="006818BE" w:rsidP="006818BE">
                      <w:pPr>
                        <w:jc w:val="center"/>
                        <w:rPr>
                          <w:sz w:val="24"/>
                          <w:szCs w:val="24"/>
                        </w:rPr>
                      </w:pPr>
                      <w:r w:rsidRPr="006818BE">
                        <w:rPr>
                          <w:sz w:val="24"/>
                          <w:szCs w:val="24"/>
                        </w:rPr>
                        <w:t>cards</w:t>
                      </w:r>
                    </w:p>
                  </w:txbxContent>
                </v:textbox>
              </v:shape>
            </w:pict>
          </mc:Fallback>
        </mc:AlternateContent>
      </w:r>
      <w:r w:rsidR="00BE7490">
        <w:rPr>
          <w:noProof/>
        </w:rPr>
        <mc:AlternateContent>
          <mc:Choice Requires="wps">
            <w:drawing>
              <wp:anchor distT="0" distB="0" distL="114300" distR="114300" simplePos="0" relativeHeight="251676672" behindDoc="0" locked="0" layoutInCell="1" allowOverlap="1" wp14:anchorId="4DEB88A1" wp14:editId="104F7933">
                <wp:simplePos x="0" y="0"/>
                <wp:positionH relativeFrom="column">
                  <wp:posOffset>3297918</wp:posOffset>
                </wp:positionH>
                <wp:positionV relativeFrom="paragraph">
                  <wp:posOffset>429986</wp:posOffset>
                </wp:positionV>
                <wp:extent cx="849085" cy="32657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txbx>
                        <w:txbxContent>
                          <w:p w14:paraId="7BD364EB" w14:textId="069131B4" w:rsidR="00BE7490" w:rsidRDefault="00BE7490" w:rsidP="00BE7490">
                            <w:r>
                              <w:t>contact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DEB88A1" id="Text Box 28" o:spid="_x0000_s1034" type="#_x0000_t202" style="position:absolute;margin-left:259.7pt;margin-top:33.85pt;width:66.85pt;height:25.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" filled="f" stroked="f" strokeweight="1pt">
                <v:stroke miterlimit="4"/>
                <v:textbox style="mso-fit-shape-to-text:t" inset="4pt,4pt,4pt,4pt">
                  <w:txbxContent>
                    <w:p w14:paraId="7BD364EB" w14:textId="069131B4" w:rsidR="00BE7490" w:rsidRDefault="00BE7490" w:rsidP="00BE7490">
                      <w:r>
                        <w:t>contact</w:t>
                      </w:r>
                    </w:p>
                  </w:txbxContent>
                </v:textbox>
              </v:shape>
            </w:pict>
          </mc:Fallback>
        </mc:AlternateContent>
      </w:r>
      <w:r w:rsidR="00BE7490">
        <w:rPr>
          <w:noProof/>
        </w:rPr>
        <mc:AlternateContent>
          <mc:Choice Requires="wps">
            <w:drawing>
              <wp:anchor distT="0" distB="0" distL="114300" distR="114300" simplePos="0" relativeHeight="251674624" behindDoc="0" locked="0" layoutInCell="1" allowOverlap="1" wp14:anchorId="2747BC78" wp14:editId="0EF97394">
                <wp:simplePos x="0" y="0"/>
                <wp:positionH relativeFrom="margin">
                  <wp:posOffset>2808242</wp:posOffset>
                </wp:positionH>
                <wp:positionV relativeFrom="paragraph">
                  <wp:posOffset>417195</wp:posOffset>
                </wp:positionV>
                <wp:extent cx="849085" cy="32657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txbx>
                        <w:txbxContent>
                          <w:p w14:paraId="38996E9D" w14:textId="25769DAE" w:rsidR="00BE7490" w:rsidRDefault="00BE7490" w:rsidP="00BE7490">
                            <w:r>
                              <w:t>team</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747BC78" id="Text Box 25" o:spid="_x0000_s1035" type="#_x0000_t202" style="position:absolute;margin-left:221.1pt;margin-top:32.85pt;width:66.85pt;height:25.7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" filled="f" stroked="f" strokeweight="1pt">
                <v:stroke miterlimit="4"/>
                <v:textbox style="mso-fit-shape-to-text:t" inset="4pt,4pt,4pt,4pt">
                  <w:txbxContent>
                    <w:p w14:paraId="38996E9D" w14:textId="25769DAE" w:rsidR="00BE7490" w:rsidRDefault="00BE7490" w:rsidP="00BE7490">
                      <w:r>
                        <w:t>team</w:t>
                      </w:r>
                    </w:p>
                  </w:txbxContent>
                </v:textbox>
                <w10:wrap anchorx="margin"/>
              </v:shape>
            </w:pict>
          </mc:Fallback>
        </mc:AlternateContent>
      </w:r>
      <w:r w:rsidR="00BE7490">
        <w:rPr>
          <w:noProof/>
        </w:rPr>
        <mc:AlternateContent>
          <mc:Choice Requires="wps">
            <w:drawing>
              <wp:anchor distT="0" distB="0" distL="114300" distR="114300" simplePos="0" relativeHeight="251678720" behindDoc="0" locked="0" layoutInCell="1" allowOverlap="1" wp14:anchorId="7082931B" wp14:editId="378F6904">
                <wp:simplePos x="0" y="0"/>
                <wp:positionH relativeFrom="column">
                  <wp:posOffset>1894114</wp:posOffset>
                </wp:positionH>
                <wp:positionV relativeFrom="paragraph">
                  <wp:posOffset>417195</wp:posOffset>
                </wp:positionV>
                <wp:extent cx="849085" cy="326572"/>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txbx>
                        <w:txbxContent>
                          <w:p w14:paraId="2EB9AAF3" w14:textId="17CA9AF0" w:rsidR="00BE7490" w:rsidRDefault="00BE7490" w:rsidP="00BE7490">
                            <w:r>
                              <w:t xml:space="preserve">Vaccination </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082931B" id="Text Box 31" o:spid="_x0000_s1036" type="#_x0000_t202" style="position:absolute;margin-left:149.15pt;margin-top:32.85pt;width:66.85pt;height:25.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" filled="f" stroked="f" strokeweight="1pt">
                <v:stroke miterlimit="4"/>
                <v:textbox style="mso-fit-shape-to-text:t" inset="4pt,4pt,4pt,4pt">
                  <w:txbxContent>
                    <w:p w14:paraId="2EB9AAF3" w14:textId="17CA9AF0" w:rsidR="00BE7490" w:rsidRDefault="00BE7490" w:rsidP="00BE7490">
                      <w:r>
                        <w:t xml:space="preserve">Vaccination </w:t>
                      </w:r>
                    </w:p>
                  </w:txbxContent>
                </v:textbox>
              </v:shape>
            </w:pict>
          </mc:Fallback>
        </mc:AlternateContent>
      </w:r>
      <w:r w:rsidR="00BE7490">
        <w:rPr>
          <w:noProof/>
        </w:rPr>
        <mc:AlternateContent>
          <mc:Choice Requires="wps">
            <w:drawing>
              <wp:anchor distT="0" distB="0" distL="114300" distR="114300" simplePos="0" relativeHeight="251670528" behindDoc="0" locked="0" layoutInCell="1" allowOverlap="1" wp14:anchorId="070CDC92" wp14:editId="161F7B8D">
                <wp:simplePos x="0" y="0"/>
                <wp:positionH relativeFrom="column">
                  <wp:posOffset>1224643</wp:posOffset>
                </wp:positionH>
                <wp:positionV relativeFrom="paragraph">
                  <wp:posOffset>417195</wp:posOffset>
                </wp:positionV>
                <wp:extent cx="849085" cy="326572"/>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txbx>
                        <w:txbxContent>
                          <w:p w14:paraId="34AA0E69" w14:textId="3579EC33" w:rsidR="00BE7490" w:rsidRDefault="00BE7490" w:rsidP="00BE7490">
                            <w:r>
                              <w:t>services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70CDC92" id="Text Box 21" o:spid="_x0000_s1037" type="#_x0000_t202" style="position:absolute;margin-left:96.45pt;margin-top:32.85pt;width:66.85pt;height:2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" filled="f" stroked="f" strokeweight="1pt">
                <v:stroke miterlimit="4"/>
                <v:textbox style="mso-fit-shape-to-text:t" inset="4pt,4pt,4pt,4pt">
                  <w:txbxContent>
                    <w:p w14:paraId="34AA0E69" w14:textId="3579EC33" w:rsidR="00BE7490" w:rsidRDefault="00BE7490" w:rsidP="00BE7490">
                      <w:r>
                        <w:t>services</w:t>
                      </w:r>
                    </w:p>
                  </w:txbxContent>
                </v:textbox>
              </v:shape>
            </w:pict>
          </mc:Fallback>
        </mc:AlternateContent>
      </w:r>
      <w:r w:rsidR="00BE7490">
        <w:rPr>
          <w:noProof/>
        </w:rPr>
        <mc:AlternateContent>
          <mc:Choice Requires="wps">
            <w:drawing>
              <wp:anchor distT="0" distB="0" distL="114300" distR="114300" simplePos="0" relativeHeight="251672576" behindDoc="0" locked="0" layoutInCell="1" allowOverlap="1" wp14:anchorId="4EC1B293" wp14:editId="2481BBF4">
                <wp:simplePos x="0" y="0"/>
                <wp:positionH relativeFrom="column">
                  <wp:posOffset>669471</wp:posOffset>
                </wp:positionH>
                <wp:positionV relativeFrom="paragraph">
                  <wp:posOffset>391251</wp:posOffset>
                </wp:positionV>
                <wp:extent cx="849085" cy="326572"/>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txbx>
                        <w:txbxContent>
                          <w:p w14:paraId="263D143E" w14:textId="003A3D49" w:rsidR="00BE7490" w:rsidRDefault="00BE7490" w:rsidP="00BE7490">
                            <w:r>
                              <w:t>about</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EC1B293" id="Text Box 22" o:spid="_x0000_s1038" type="#_x0000_t202" style="position:absolute;margin-left:52.7pt;margin-top:30.8pt;width:66.85pt;height:25.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" filled="f" stroked="f" strokeweight="1pt">
                <v:stroke miterlimit="4"/>
                <v:textbox style="mso-fit-shape-to-text:t" inset="4pt,4pt,4pt,4pt">
                  <w:txbxContent>
                    <w:p w14:paraId="263D143E" w14:textId="003A3D49" w:rsidR="00BE7490" w:rsidRDefault="00BE7490" w:rsidP="00BE7490">
                      <w:r>
                        <w:t>about</w:t>
                      </w:r>
                    </w:p>
                  </w:txbxContent>
                </v:textbox>
              </v:shape>
            </w:pict>
          </mc:Fallback>
        </mc:AlternateContent>
      </w:r>
      <w:r w:rsidR="00BE7490">
        <w:rPr>
          <w:noProof/>
        </w:rPr>
        <mc:AlternateContent>
          <mc:Choice Requires="wps">
            <w:drawing>
              <wp:anchor distT="0" distB="0" distL="114300" distR="114300" simplePos="0" relativeHeight="251668480" behindDoc="0" locked="0" layoutInCell="1" allowOverlap="1" wp14:anchorId="46BD4F36" wp14:editId="28B4B8EB">
                <wp:simplePos x="0" y="0"/>
                <wp:positionH relativeFrom="column">
                  <wp:posOffset>130629</wp:posOffset>
                </wp:positionH>
                <wp:positionV relativeFrom="paragraph">
                  <wp:posOffset>379639</wp:posOffset>
                </wp:positionV>
                <wp:extent cx="849085" cy="32657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49085" cy="326572"/>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3C9B303" w14:textId="2B8BE60E" w:rsidR="00BE7490" w:rsidRDefault="00BE7490">
                            <w:r>
                              <w:t>home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6BD4F36" id="Text Box 18" o:spid="_x0000_s1039" type="#_x0000_t202" style="position:absolute;margin-left:10.3pt;margin-top:29.9pt;width:66.85pt;height:2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" filled="f" stroked="f" strokeweight="1pt">
                <v:stroke miterlimit="4"/>
                <v:textbox style="mso-fit-shape-to-text:t" inset="4pt,4pt,4pt,4pt">
                  <w:txbxContent>
                    <w:p w14:paraId="53C9B303" w14:textId="2B8BE60E" w:rsidR="00BE7490" w:rsidRDefault="00BE7490">
                      <w:r>
                        <w:t>home</w:t>
                      </w:r>
                    </w:p>
                  </w:txbxContent>
                </v:textbox>
              </v:shape>
            </w:pict>
          </mc:Fallback>
        </mc:AlternateContent>
      </w:r>
      <w:r w:rsidR="002646ED">
        <w:br w:type="page"/>
      </w:r>
    </w:p>
    <w:p w14:paraId="1053CF75" w14:textId="18667EB3" w:rsidR="002646ED" w:rsidRDefault="006818BE">
      <w:r>
        <w:rPr>
          <w:noProof/>
        </w:rPr>
        <w:lastRenderedPageBreak/>
        <mc:AlternateContent>
          <mc:Choice Requires="wps">
            <w:drawing>
              <wp:anchor distT="0" distB="0" distL="114300" distR="114300" simplePos="0" relativeHeight="251698176" behindDoc="0" locked="0" layoutInCell="1" allowOverlap="1" wp14:anchorId="088031D8" wp14:editId="0A7A0AC1">
                <wp:simplePos x="0" y="0"/>
                <wp:positionH relativeFrom="column">
                  <wp:posOffset>358775</wp:posOffset>
                </wp:positionH>
                <wp:positionV relativeFrom="paragraph">
                  <wp:posOffset>303530</wp:posOffset>
                </wp:positionV>
                <wp:extent cx="2807970" cy="1567180"/>
                <wp:effectExtent l="0" t="0" r="11430" b="13970"/>
                <wp:wrapNone/>
                <wp:docPr id="1446913607" name="Rectangle 1446913607"/>
                <wp:cNvGraphicFramePr/>
                <a:graphic xmlns:a="http://schemas.openxmlformats.org/drawingml/2006/main">
                  <a:graphicData uri="http://schemas.microsoft.com/office/word/2010/wordprocessingShape">
                    <wps:wsp>
                      <wps:cNvSpPr/>
                      <wps:spPr>
                        <a:xfrm>
                          <a:off x="0" y="0"/>
                          <a:ext cx="2807970" cy="1567180"/>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5B1337D7" id="Rectangle 1446913607" o:spid="_x0000_s1026" style="position:absolute;margin-left:28.25pt;margin-top:23.9pt;width:221.1pt;height:123.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" filled="f" strokeweight="2pt">
                <v:stroke miterlimit="4"/>
                <v:textbox style="mso-fit-shape-to-text:t" inset="3pt,3pt,3pt,3pt"/>
              </v:rect>
            </w:pict>
          </mc:Fallback>
        </mc:AlternateContent>
      </w:r>
      <w:r>
        <w:rPr>
          <w:noProof/>
        </w:rPr>
        <mc:AlternateContent>
          <mc:Choice Requires="wps">
            <w:drawing>
              <wp:anchor distT="0" distB="0" distL="114300" distR="114300" simplePos="0" relativeHeight="251700224" behindDoc="0" locked="0" layoutInCell="1" allowOverlap="1" wp14:anchorId="59185F40" wp14:editId="17C6A2D6">
                <wp:simplePos x="0" y="0"/>
                <wp:positionH relativeFrom="column">
                  <wp:posOffset>3728357</wp:posOffset>
                </wp:positionH>
                <wp:positionV relativeFrom="paragraph">
                  <wp:posOffset>312783</wp:posOffset>
                </wp:positionV>
                <wp:extent cx="2808514" cy="1567543"/>
                <wp:effectExtent l="0" t="0" r="11430" b="13970"/>
                <wp:wrapNone/>
                <wp:docPr id="1446913608" name="Rectangle 1446913608"/>
                <wp:cNvGraphicFramePr/>
                <a:graphic xmlns:a="http://schemas.openxmlformats.org/drawingml/2006/main">
                  <a:graphicData uri="http://schemas.microsoft.com/office/word/2010/wordprocessingShape">
                    <wps:wsp>
                      <wps:cNvSpPr/>
                      <wps:spPr>
                        <a:xfrm>
                          <a:off x="0" y="0"/>
                          <a:ext cx="2808514" cy="1567543"/>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6397A3D" id="Rectangle 1446913608" o:spid="_x0000_s1026" style="position:absolute;margin-left:293.55pt;margin-top:24.65pt;width:221.15pt;height:123.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" filled="f" strokeweight="2pt">
                <v:stroke miterlimit="4"/>
                <v:textbox style="mso-fit-shape-to-text:t" inset="3pt,3pt,3pt,3pt"/>
              </v:rect>
            </w:pict>
          </mc:Fallback>
        </mc:AlternateContent>
      </w:r>
    </w:p>
    <w:p w14:paraId="5E9AD32D" w14:textId="15D61EEE" w:rsidR="002646ED" w:rsidRDefault="00301FF2">
      <w:r>
        <w:rPr>
          <w:noProof/>
        </w:rPr>
        <mc:AlternateContent>
          <mc:Choice Requires="wps">
            <w:drawing>
              <wp:anchor distT="0" distB="0" distL="114300" distR="114300" simplePos="0" relativeHeight="251774976" behindDoc="0" locked="0" layoutInCell="1" allowOverlap="1" wp14:anchorId="526D4EA7" wp14:editId="4BF900C5">
                <wp:simplePos x="0" y="0"/>
                <wp:positionH relativeFrom="column">
                  <wp:posOffset>4076700</wp:posOffset>
                </wp:positionH>
                <wp:positionV relativeFrom="paragraph">
                  <wp:posOffset>6150610</wp:posOffset>
                </wp:positionV>
                <wp:extent cx="1771650" cy="571500"/>
                <wp:effectExtent l="0" t="0" r="0" b="0"/>
                <wp:wrapNone/>
                <wp:docPr id="1477867121" name="Text Box 30"/>
                <wp:cNvGraphicFramePr/>
                <a:graphic xmlns:a="http://schemas.openxmlformats.org/drawingml/2006/main">
                  <a:graphicData uri="http://schemas.microsoft.com/office/word/2010/wordprocessingShape">
                    <wps:wsp>
                      <wps:cNvSpPr txBox="1"/>
                      <wps:spPr>
                        <a:xfrm>
                          <a:off x="0" y="0"/>
                          <a:ext cx="1771650" cy="5715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D3DC48" w14:textId="22855BE7" w:rsidR="00301FF2" w:rsidRDefault="00301FF2">
                            <w:r>
                              <w:t>CARD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26D4EA7" id="Text Box 30" o:spid="_x0000_s1040" type="#_x0000_t202" style="position:absolute;margin-left:321pt;margin-top:484.3pt;width:139.5pt;height: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" filled="f" stroked="f" strokeweight="1pt">
                <v:stroke miterlimit="4"/>
                <v:textbox style="mso-fit-shape-to-text:t" inset="4pt,4pt,4pt,4pt">
                  <w:txbxContent>
                    <w:p w14:paraId="65D3DC48" w14:textId="22855BE7" w:rsidR="00301FF2" w:rsidRDefault="00301FF2">
                      <w:r>
                        <w:t>CARD</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394685F8" wp14:editId="7412DF83">
                <wp:simplePos x="0" y="0"/>
                <wp:positionH relativeFrom="column">
                  <wp:posOffset>1276350</wp:posOffset>
                </wp:positionH>
                <wp:positionV relativeFrom="paragraph">
                  <wp:posOffset>6217285</wp:posOffset>
                </wp:positionV>
                <wp:extent cx="1514475" cy="542925"/>
                <wp:effectExtent l="0" t="0" r="0" b="0"/>
                <wp:wrapNone/>
                <wp:docPr id="116761347" name="Text Box 29"/>
                <wp:cNvGraphicFramePr/>
                <a:graphic xmlns:a="http://schemas.openxmlformats.org/drawingml/2006/main">
                  <a:graphicData uri="http://schemas.microsoft.com/office/word/2010/wordprocessingShape">
                    <wps:wsp>
                      <wps:cNvSpPr txBox="1"/>
                      <wps:spPr>
                        <a:xfrm>
                          <a:off x="0" y="0"/>
                          <a:ext cx="1514475" cy="5429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9AF6D2C" w14:textId="0796AFC8" w:rsidR="00301FF2" w:rsidRDefault="00301FF2">
                            <w:r>
                              <w:t>CARD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94685F8" id="Text Box 29" o:spid="_x0000_s1041" type="#_x0000_t202" style="position:absolute;margin-left:100.5pt;margin-top:489.55pt;width:119.25pt;height:42.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" filled="f" stroked="f" strokeweight="1pt">
                <v:stroke miterlimit="4"/>
                <v:textbox style="mso-fit-shape-to-text:t" inset="4pt,4pt,4pt,4pt">
                  <w:txbxContent>
                    <w:p w14:paraId="39AF6D2C" w14:textId="0796AFC8" w:rsidR="00301FF2" w:rsidRDefault="00301FF2">
                      <w:r>
                        <w:t>CARD</w:t>
                      </w:r>
                    </w:p>
                  </w:txbxContent>
                </v:textbox>
              </v:shape>
            </w:pict>
          </mc:Fallback>
        </mc:AlternateContent>
      </w:r>
      <w:r w:rsidR="00A240C8">
        <w:rPr>
          <w:noProof/>
        </w:rPr>
        <mc:AlternateContent>
          <mc:Choice Requires="wps">
            <w:drawing>
              <wp:anchor distT="0" distB="0" distL="114300" distR="114300" simplePos="0" relativeHeight="251723776" behindDoc="0" locked="0" layoutInCell="1" allowOverlap="1" wp14:anchorId="0AB5C664" wp14:editId="6857469F">
                <wp:simplePos x="0" y="0"/>
                <wp:positionH relativeFrom="column">
                  <wp:posOffset>3673929</wp:posOffset>
                </wp:positionH>
                <wp:positionV relativeFrom="paragraph">
                  <wp:posOffset>5980521</wp:posOffset>
                </wp:positionV>
                <wp:extent cx="2530928" cy="1077685"/>
                <wp:effectExtent l="0" t="0" r="22225" b="27305"/>
                <wp:wrapNone/>
                <wp:docPr id="1446913626" name="Rectangle: Rounded Corners 1446913626"/>
                <wp:cNvGraphicFramePr/>
                <a:graphic xmlns:a="http://schemas.openxmlformats.org/drawingml/2006/main">
                  <a:graphicData uri="http://schemas.microsoft.com/office/word/2010/wordprocessingShape">
                    <wps:wsp>
                      <wps:cNvSpPr/>
                      <wps:spPr>
                        <a:xfrm>
                          <a:off x="0" y="0"/>
                          <a:ext cx="2530928" cy="1077685"/>
                        </a:xfrm>
                        <a:prstGeom prst="round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4C624DEE" id="Rectangle: Rounded Corners 1446913626" o:spid="_x0000_s1026" style="position:absolute;margin-left:289.3pt;margin-top:470.9pt;width:199.3pt;height:84.8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" filled="f" strokeweight="2pt">
                <v:stroke miterlimit="4" joinstyle="miter"/>
                <v:textbox style="mso-fit-shape-to-text:t" inset="3pt,3pt,3pt,3pt"/>
              </v:roundrect>
            </w:pict>
          </mc:Fallback>
        </mc:AlternateContent>
      </w:r>
      <w:r w:rsidR="00A240C8">
        <w:rPr>
          <w:noProof/>
        </w:rPr>
        <mc:AlternateContent>
          <mc:Choice Requires="wps">
            <w:drawing>
              <wp:anchor distT="0" distB="0" distL="114300" distR="114300" simplePos="0" relativeHeight="251722752" behindDoc="0" locked="0" layoutInCell="1" allowOverlap="1" wp14:anchorId="519CE3C5" wp14:editId="773D3692">
                <wp:simplePos x="0" y="0"/>
                <wp:positionH relativeFrom="column">
                  <wp:posOffset>865414</wp:posOffset>
                </wp:positionH>
                <wp:positionV relativeFrom="paragraph">
                  <wp:posOffset>5964192</wp:posOffset>
                </wp:positionV>
                <wp:extent cx="2416629" cy="1045029"/>
                <wp:effectExtent l="0" t="0" r="22225" b="22225"/>
                <wp:wrapNone/>
                <wp:docPr id="1446913625" name="Rectangle: Rounded Corners 1446913625"/>
                <wp:cNvGraphicFramePr/>
                <a:graphic xmlns:a="http://schemas.openxmlformats.org/drawingml/2006/main">
                  <a:graphicData uri="http://schemas.microsoft.com/office/word/2010/wordprocessingShape">
                    <wps:wsp>
                      <wps:cNvSpPr/>
                      <wps:spPr>
                        <a:xfrm>
                          <a:off x="0" y="0"/>
                          <a:ext cx="2416629" cy="1045029"/>
                        </a:xfrm>
                        <a:prstGeom prst="round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oundrect w14:anchorId="09F823F4" id="Rectangle: Rounded Corners 1446913625" o:spid="_x0000_s1026" style="position:absolute;margin-left:68.15pt;margin-top:469.6pt;width:190.3pt;height:82.3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" filled="f" strokeweight="2pt">
                <v:stroke miterlimit="4" joinstyle="miter"/>
                <v:textbox style="mso-fit-shape-to-text:t" inset="3pt,3pt,3pt,3pt"/>
              </v:roundrect>
            </w:pict>
          </mc:Fallback>
        </mc:AlternateContent>
      </w:r>
      <w:r w:rsidR="00A240C8">
        <w:rPr>
          <w:noProof/>
        </w:rPr>
        <mc:AlternateContent>
          <mc:Choice Requires="wps">
            <w:drawing>
              <wp:anchor distT="0" distB="0" distL="114300" distR="114300" simplePos="0" relativeHeight="251721728" behindDoc="0" locked="0" layoutInCell="1" allowOverlap="1" wp14:anchorId="4E605D82" wp14:editId="02638610">
                <wp:simplePos x="0" y="0"/>
                <wp:positionH relativeFrom="column">
                  <wp:posOffset>195943</wp:posOffset>
                </wp:positionH>
                <wp:positionV relativeFrom="paragraph">
                  <wp:posOffset>5572306</wp:posOffset>
                </wp:positionV>
                <wp:extent cx="6383927" cy="1698172"/>
                <wp:effectExtent l="0" t="0" r="17145" b="16510"/>
                <wp:wrapNone/>
                <wp:docPr id="1446913624" name="Rectangle 1446913624"/>
                <wp:cNvGraphicFramePr/>
                <a:graphic xmlns:a="http://schemas.openxmlformats.org/drawingml/2006/main">
                  <a:graphicData uri="http://schemas.microsoft.com/office/word/2010/wordprocessingShape">
                    <wps:wsp>
                      <wps:cNvSpPr/>
                      <wps:spPr>
                        <a:xfrm>
                          <a:off x="0" y="0"/>
                          <a:ext cx="6383927" cy="1698172"/>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222D012" id="Rectangle 1446913624" o:spid="_x0000_s1026" style="position:absolute;margin-left:15.45pt;margin-top:438.75pt;width:502.65pt;height:133.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" filled="f" strokeweight="2pt">
                <v:stroke miterlimit="4"/>
                <v:textbox style="mso-fit-shape-to-text:t" inset="3pt,3pt,3pt,3pt"/>
              </v:rect>
            </w:pict>
          </mc:Fallback>
        </mc:AlternateContent>
      </w:r>
      <w:r w:rsidR="00A240C8">
        <w:rPr>
          <w:noProof/>
        </w:rPr>
        <mc:AlternateContent>
          <mc:Choice Requires="wps">
            <w:drawing>
              <wp:anchor distT="0" distB="0" distL="114300" distR="114300" simplePos="0" relativeHeight="251720704" behindDoc="0" locked="0" layoutInCell="1" allowOverlap="1" wp14:anchorId="6FFB225A" wp14:editId="3F1AD394">
                <wp:simplePos x="0" y="0"/>
                <wp:positionH relativeFrom="column">
                  <wp:posOffset>4898027</wp:posOffset>
                </wp:positionH>
                <wp:positionV relativeFrom="paragraph">
                  <wp:posOffset>4804591</wp:posOffset>
                </wp:positionV>
                <wp:extent cx="1338943" cy="375557"/>
                <wp:effectExtent l="0" t="0" r="13970" b="24765"/>
                <wp:wrapNone/>
                <wp:docPr id="1446913623" name="Rectangle 1446913623"/>
                <wp:cNvGraphicFramePr/>
                <a:graphic xmlns:a="http://schemas.openxmlformats.org/drawingml/2006/main">
                  <a:graphicData uri="http://schemas.microsoft.com/office/word/2010/wordprocessingShape">
                    <wps:wsp>
                      <wps:cNvSpPr/>
                      <wps:spPr>
                        <a:xfrm>
                          <a:off x="0" y="0"/>
                          <a:ext cx="1338943" cy="375557"/>
                        </a:xfrm>
                        <a:prstGeom prst="rect">
                          <a:avLst/>
                        </a:prstGeom>
                        <a:noFill/>
                        <a:ln w="25400" cap="flat">
                          <a:solidFill>
                            <a:srgbClr val="000000"/>
                          </a:solidFill>
                          <a:prstDash val="solid"/>
                          <a:miter lim="400000"/>
                        </a:ln>
                        <a:effectLst/>
                        <a:sp3d/>
                      </wps:spPr>
                      <wps:txbx>
                        <w:txbxContent>
                          <w:p w14:paraId="08AFE8ED" w14:textId="77777777" w:rsidR="00A240C8" w:rsidRDefault="00A240C8" w:rsidP="00A240C8">
                            <w:pPr>
                              <w:jc w:val="center"/>
                            </w:pPr>
                            <w:r>
                              <w:t>Book appointment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6FFB225A" id="Rectangle 1446913623" o:spid="_x0000_s1042" style="position:absolute;margin-left:385.65pt;margin-top:378.3pt;width:105.45pt;height:29.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" filled="f" strokeweight="2pt">
                <v:stroke miterlimit="4"/>
                <v:textbox style="mso-fit-shape-to-text:t" inset="3pt,3pt,3pt,3pt">
                  <w:txbxContent>
                    <w:p w14:paraId="08AFE8ED" w14:textId="77777777" w:rsidR="00A240C8" w:rsidRDefault="00A240C8" w:rsidP="00A240C8">
                      <w:pPr>
                        <w:jc w:val="center"/>
                      </w:pPr>
                      <w:r>
                        <w:t>Book appointment</w:t>
                      </w:r>
                    </w:p>
                  </w:txbxContent>
                </v:textbox>
              </v:rect>
            </w:pict>
          </mc:Fallback>
        </mc:AlternateContent>
      </w:r>
      <w:r w:rsidR="00A240C8">
        <w:rPr>
          <w:noProof/>
        </w:rPr>
        <mc:AlternateContent>
          <mc:Choice Requires="wps">
            <w:drawing>
              <wp:anchor distT="0" distB="0" distL="114300" distR="114300" simplePos="0" relativeHeight="251718656" behindDoc="0" locked="0" layoutInCell="1" allowOverlap="1" wp14:anchorId="124FF332" wp14:editId="03339E5A">
                <wp:simplePos x="0" y="0"/>
                <wp:positionH relativeFrom="column">
                  <wp:posOffset>2759529</wp:posOffset>
                </wp:positionH>
                <wp:positionV relativeFrom="paragraph">
                  <wp:posOffset>4821192</wp:posOffset>
                </wp:positionV>
                <wp:extent cx="1338943" cy="375557"/>
                <wp:effectExtent l="0" t="0" r="13970" b="24765"/>
                <wp:wrapNone/>
                <wp:docPr id="1446913622" name="Rectangle 1446913622"/>
                <wp:cNvGraphicFramePr/>
                <a:graphic xmlns:a="http://schemas.openxmlformats.org/drawingml/2006/main">
                  <a:graphicData uri="http://schemas.microsoft.com/office/word/2010/wordprocessingShape">
                    <wps:wsp>
                      <wps:cNvSpPr/>
                      <wps:spPr>
                        <a:xfrm>
                          <a:off x="0" y="0"/>
                          <a:ext cx="1338943" cy="375557"/>
                        </a:xfrm>
                        <a:prstGeom prst="rect">
                          <a:avLst/>
                        </a:prstGeom>
                        <a:noFill/>
                        <a:ln w="25400" cap="flat">
                          <a:solidFill>
                            <a:srgbClr val="000000"/>
                          </a:solidFill>
                          <a:prstDash val="solid"/>
                          <a:miter lim="400000"/>
                        </a:ln>
                        <a:effectLst/>
                        <a:sp3d/>
                      </wps:spPr>
                      <wps:txbx>
                        <w:txbxContent>
                          <w:p w14:paraId="23953419" w14:textId="77777777" w:rsidR="00A240C8" w:rsidRDefault="00A240C8" w:rsidP="00A240C8">
                            <w:pPr>
                              <w:jc w:val="center"/>
                            </w:pPr>
                            <w:r>
                              <w:t>Book appointment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124FF332" id="Rectangle 1446913622" o:spid="_x0000_s1043" style="position:absolute;margin-left:217.3pt;margin-top:379.6pt;width:105.45pt;height:29.5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" filled="f" strokeweight="2pt">
                <v:stroke miterlimit="4"/>
                <v:textbox style="mso-fit-shape-to-text:t" inset="3pt,3pt,3pt,3pt">
                  <w:txbxContent>
                    <w:p w14:paraId="23953419" w14:textId="77777777" w:rsidR="00A240C8" w:rsidRDefault="00A240C8" w:rsidP="00A240C8">
                      <w:pPr>
                        <w:jc w:val="center"/>
                      </w:pPr>
                      <w:r>
                        <w:t>Book appointment</w:t>
                      </w:r>
                    </w:p>
                  </w:txbxContent>
                </v:textbox>
              </v:rect>
            </w:pict>
          </mc:Fallback>
        </mc:AlternateContent>
      </w:r>
      <w:r w:rsidR="006818BE">
        <w:rPr>
          <w:noProof/>
        </w:rPr>
        <mc:AlternateContent>
          <mc:Choice Requires="wps">
            <w:drawing>
              <wp:anchor distT="0" distB="0" distL="114300" distR="114300" simplePos="0" relativeHeight="251716608" behindDoc="0" locked="0" layoutInCell="1" allowOverlap="1" wp14:anchorId="59099045" wp14:editId="6E4E950B">
                <wp:simplePos x="0" y="0"/>
                <wp:positionH relativeFrom="margin">
                  <wp:align>center</wp:align>
                </wp:positionH>
                <wp:positionV relativeFrom="paragraph">
                  <wp:posOffset>4816928</wp:posOffset>
                </wp:positionV>
                <wp:extent cx="1338943" cy="375557"/>
                <wp:effectExtent l="0" t="0" r="13970" b="13970"/>
                <wp:wrapNone/>
                <wp:docPr id="1446913621" name="Rectangle 1446913621"/>
                <wp:cNvGraphicFramePr/>
                <a:graphic xmlns:a="http://schemas.openxmlformats.org/drawingml/2006/main">
                  <a:graphicData uri="http://schemas.microsoft.com/office/word/2010/wordprocessingShape">
                    <wps:wsp>
                      <wps:cNvSpPr/>
                      <wps:spPr>
                        <a:xfrm>
                          <a:off x="0" y="0"/>
                          <a:ext cx="1338943" cy="375557"/>
                        </a:xfrm>
                        <a:prstGeom prst="rect">
                          <a:avLst/>
                        </a:prstGeom>
                        <a:noFill/>
                        <a:ln w="25400" cap="flat">
                          <a:solidFill>
                            <a:srgbClr val="000000"/>
                          </a:solidFill>
                          <a:prstDash val="solid"/>
                          <a:miter lim="400000"/>
                        </a:ln>
                        <a:effectLst/>
                        <a:sp3d/>
                      </wps:spPr>
                      <wps:txbx>
                        <w:txbxContent>
                          <w:p w14:paraId="506360A4" w14:textId="77777777" w:rsidR="006818BE" w:rsidRDefault="006818BE" w:rsidP="006818BE">
                            <w:pPr>
                              <w:jc w:val="center"/>
                            </w:pPr>
                            <w:r>
                              <w:t>Book appointment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59099045" id="Rectangle 1446913621" o:spid="_x0000_s1044" style="position:absolute;margin-left:0;margin-top:379.3pt;width:105.45pt;height:29.55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" filled="f" strokeweight="2pt">
                <v:stroke miterlimit="4"/>
                <v:textbox style="mso-fit-shape-to-text:t" inset="3pt,3pt,3pt,3pt">
                  <w:txbxContent>
                    <w:p w14:paraId="506360A4" w14:textId="77777777" w:rsidR="006818BE" w:rsidRDefault="006818BE" w:rsidP="006818BE">
                      <w:pPr>
                        <w:jc w:val="center"/>
                      </w:pPr>
                      <w:r>
                        <w:t>Book appointment</w:t>
                      </w:r>
                    </w:p>
                  </w:txbxContent>
                </v:textbox>
                <w10:wrap anchorx="margin"/>
              </v:rect>
            </w:pict>
          </mc:Fallback>
        </mc:AlternateContent>
      </w:r>
      <w:r w:rsidR="006818BE">
        <w:rPr>
          <w:noProof/>
        </w:rPr>
        <mc:AlternateContent>
          <mc:Choice Requires="wps">
            <w:drawing>
              <wp:anchor distT="0" distB="0" distL="114300" distR="114300" simplePos="0" relativeHeight="251714560" behindDoc="0" locked="0" layoutInCell="1" allowOverlap="1" wp14:anchorId="61D9FD14" wp14:editId="57B8C999">
                <wp:simplePos x="0" y="0"/>
                <wp:positionH relativeFrom="column">
                  <wp:posOffset>522514</wp:posOffset>
                </wp:positionH>
                <wp:positionV relativeFrom="paragraph">
                  <wp:posOffset>4821192</wp:posOffset>
                </wp:positionV>
                <wp:extent cx="1338943" cy="375557"/>
                <wp:effectExtent l="0" t="0" r="13970" b="24765"/>
                <wp:wrapNone/>
                <wp:docPr id="1446913620" name="Rectangle 1446913620"/>
                <wp:cNvGraphicFramePr/>
                <a:graphic xmlns:a="http://schemas.openxmlformats.org/drawingml/2006/main">
                  <a:graphicData uri="http://schemas.microsoft.com/office/word/2010/wordprocessingShape">
                    <wps:wsp>
                      <wps:cNvSpPr/>
                      <wps:spPr>
                        <a:xfrm>
                          <a:off x="0" y="0"/>
                          <a:ext cx="1338943" cy="375557"/>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txbx>
                        <w:txbxContent>
                          <w:p w14:paraId="1D0E9B3B" w14:textId="0461D114" w:rsidR="006818BE" w:rsidRDefault="006818BE" w:rsidP="006818BE">
                            <w:pPr>
                              <w:jc w:val="center"/>
                            </w:pPr>
                            <w:r>
                              <w:t>Book appointment</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61D9FD14" id="Rectangle 1446913620" o:spid="_x0000_s1045" style="position:absolute;margin-left:41.15pt;margin-top:379.6pt;width:105.45pt;height:29.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" filled="f" strokeweight="2pt">
                <v:stroke miterlimit="4"/>
                <v:textbox style="mso-fit-shape-to-text:t" inset="3pt,3pt,3pt,3pt">
                  <w:txbxContent>
                    <w:p w14:paraId="1D0E9B3B" w14:textId="0461D114" w:rsidR="006818BE" w:rsidRDefault="006818BE" w:rsidP="006818BE">
                      <w:pPr>
                        <w:jc w:val="center"/>
                      </w:pPr>
                      <w:r>
                        <w:t>Book appointment</w:t>
                      </w:r>
                    </w:p>
                  </w:txbxContent>
                </v:textbox>
              </v:rect>
            </w:pict>
          </mc:Fallback>
        </mc:AlternateContent>
      </w:r>
      <w:r w:rsidR="006818BE">
        <w:rPr>
          <w:noProof/>
        </w:rPr>
        <mc:AlternateContent>
          <mc:Choice Requires="wps">
            <w:drawing>
              <wp:anchor distT="0" distB="0" distL="114300" distR="114300" simplePos="0" relativeHeight="251709440" behindDoc="0" locked="0" layoutInCell="1" allowOverlap="1" wp14:anchorId="3F2B3734" wp14:editId="671AD410">
                <wp:simplePos x="0" y="0"/>
                <wp:positionH relativeFrom="column">
                  <wp:posOffset>962841</wp:posOffset>
                </wp:positionH>
                <wp:positionV relativeFrom="paragraph">
                  <wp:posOffset>3622131</wp:posOffset>
                </wp:positionV>
                <wp:extent cx="1322615" cy="391886"/>
                <wp:effectExtent l="0" t="0" r="0" b="0"/>
                <wp:wrapNone/>
                <wp:docPr id="1446913617" name="Text Box 1446913617"/>
                <wp:cNvGraphicFramePr/>
                <a:graphic xmlns:a="http://schemas.openxmlformats.org/drawingml/2006/main">
                  <a:graphicData uri="http://schemas.microsoft.com/office/word/2010/wordprocessingShape">
                    <wps:wsp>
                      <wps:cNvSpPr txBox="1"/>
                      <wps:spPr>
                        <a:xfrm>
                          <a:off x="0" y="0"/>
                          <a:ext cx="1322615" cy="391886"/>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040B589" w14:textId="660E9C25" w:rsidR="006818BE" w:rsidRDefault="006818BE">
                            <w: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F2B3734" id="Text Box 1446913617" o:spid="_x0000_s1046" type="#_x0000_t202" style="position:absolute;margin-left:75.8pt;margin-top:285.2pt;width:104.15pt;height:30.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" filled="f" stroked="f" strokeweight="1pt">
                <v:stroke miterlimit="4"/>
                <v:textbox style="mso-fit-shape-to-text:t" inset="4pt,4pt,4pt,4pt">
                  <w:txbxContent>
                    <w:p w14:paraId="0040B589" w14:textId="660E9C25" w:rsidR="006818BE" w:rsidRDefault="006818BE">
                      <w:r>
                        <w:t>cards</w:t>
                      </w:r>
                    </w:p>
                  </w:txbxContent>
                </v:textbox>
              </v:shape>
            </w:pict>
          </mc:Fallback>
        </mc:AlternateContent>
      </w:r>
      <w:r w:rsidR="006818BE">
        <w:rPr>
          <w:noProof/>
        </w:rPr>
        <mc:AlternateContent>
          <mc:Choice Requires="wps">
            <w:drawing>
              <wp:anchor distT="0" distB="0" distL="114300" distR="114300" simplePos="0" relativeHeight="251711488" behindDoc="0" locked="0" layoutInCell="1" allowOverlap="1" wp14:anchorId="28C6ED95" wp14:editId="0B464FB8">
                <wp:simplePos x="0" y="0"/>
                <wp:positionH relativeFrom="margin">
                  <wp:posOffset>3159307</wp:posOffset>
                </wp:positionH>
                <wp:positionV relativeFrom="paragraph">
                  <wp:posOffset>3673747</wp:posOffset>
                </wp:positionV>
                <wp:extent cx="1322615" cy="391886"/>
                <wp:effectExtent l="0" t="0" r="0" b="0"/>
                <wp:wrapNone/>
                <wp:docPr id="1446913618" name="Text Box 1446913618"/>
                <wp:cNvGraphicFramePr/>
                <a:graphic xmlns:a="http://schemas.openxmlformats.org/drawingml/2006/main">
                  <a:graphicData uri="http://schemas.microsoft.com/office/word/2010/wordprocessingShape">
                    <wps:wsp>
                      <wps:cNvSpPr txBox="1"/>
                      <wps:spPr>
                        <a:xfrm>
                          <a:off x="0" y="0"/>
                          <a:ext cx="1322615" cy="391886"/>
                        </a:xfrm>
                        <a:prstGeom prst="rect">
                          <a:avLst/>
                        </a:prstGeom>
                        <a:noFill/>
                        <a:ln w="12700" cap="flat">
                          <a:noFill/>
                          <a:miter lim="400000"/>
                        </a:ln>
                        <a:effectLst/>
                        <a:sp3d/>
                      </wps:spPr>
                      <wps:txbx>
                        <w:txbxContent>
                          <w:p w14:paraId="5F241723" w14:textId="77777777" w:rsidR="006818BE" w:rsidRDefault="006818BE" w:rsidP="006818BE">
                            <w: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8C6ED95" id="Text Box 1446913618" o:spid="_x0000_s1047" type="#_x0000_t202" style="position:absolute;margin-left:248.75pt;margin-top:289.25pt;width:104.15pt;height:30.8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" filled="f" stroked="f" strokeweight="1pt">
                <v:stroke miterlimit="4"/>
                <v:textbox style="mso-fit-shape-to-text:t" inset="4pt,4pt,4pt,4pt">
                  <w:txbxContent>
                    <w:p w14:paraId="5F241723" w14:textId="77777777" w:rsidR="006818BE" w:rsidRDefault="006818BE" w:rsidP="006818BE">
                      <w:r>
                        <w:t>cards</w:t>
                      </w:r>
                    </w:p>
                  </w:txbxContent>
                </v:textbox>
                <w10:wrap anchorx="margin"/>
              </v:shape>
            </w:pict>
          </mc:Fallback>
        </mc:AlternateContent>
      </w:r>
      <w:r w:rsidR="006818BE">
        <w:rPr>
          <w:noProof/>
        </w:rPr>
        <mc:AlternateContent>
          <mc:Choice Requires="wps">
            <w:drawing>
              <wp:anchor distT="0" distB="0" distL="114300" distR="114300" simplePos="0" relativeHeight="251713536" behindDoc="0" locked="0" layoutInCell="1" allowOverlap="1" wp14:anchorId="2CE0DCE2" wp14:editId="236CFA85">
                <wp:simplePos x="0" y="0"/>
                <wp:positionH relativeFrom="column">
                  <wp:posOffset>5257528</wp:posOffset>
                </wp:positionH>
                <wp:positionV relativeFrom="paragraph">
                  <wp:posOffset>3743415</wp:posOffset>
                </wp:positionV>
                <wp:extent cx="1322615" cy="391886"/>
                <wp:effectExtent l="0" t="0" r="0" b="0"/>
                <wp:wrapNone/>
                <wp:docPr id="1446913619" name="Text Box 1446913619"/>
                <wp:cNvGraphicFramePr/>
                <a:graphic xmlns:a="http://schemas.openxmlformats.org/drawingml/2006/main">
                  <a:graphicData uri="http://schemas.microsoft.com/office/word/2010/wordprocessingShape">
                    <wps:wsp>
                      <wps:cNvSpPr txBox="1"/>
                      <wps:spPr>
                        <a:xfrm>
                          <a:off x="0" y="0"/>
                          <a:ext cx="1322615" cy="391886"/>
                        </a:xfrm>
                        <a:prstGeom prst="rect">
                          <a:avLst/>
                        </a:prstGeom>
                        <a:noFill/>
                        <a:ln w="12700" cap="flat">
                          <a:noFill/>
                          <a:miter lim="400000"/>
                        </a:ln>
                        <a:effectLst/>
                        <a:sp3d/>
                      </wps:spPr>
                      <wps:txbx>
                        <w:txbxContent>
                          <w:p w14:paraId="009B36AA" w14:textId="77777777" w:rsidR="006818BE" w:rsidRDefault="006818BE" w:rsidP="006818BE">
                            <w:r>
                              <w:t>cards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CE0DCE2" id="Text Box 1446913619" o:spid="_x0000_s1048" type="#_x0000_t202" style="position:absolute;margin-left:414pt;margin-top:294.75pt;width:104.15pt;height:30.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" filled="f" stroked="f" strokeweight="1pt">
                <v:stroke miterlimit="4"/>
                <v:textbox style="mso-fit-shape-to-text:t" inset="4pt,4pt,4pt,4pt">
                  <w:txbxContent>
                    <w:p w14:paraId="009B36AA" w14:textId="77777777" w:rsidR="006818BE" w:rsidRDefault="006818BE" w:rsidP="006818BE">
                      <w:r>
                        <w:t>cards</w:t>
                      </w:r>
                    </w:p>
                  </w:txbxContent>
                </v:textbox>
              </v:shape>
            </w:pict>
          </mc:Fallback>
        </mc:AlternateContent>
      </w:r>
      <w:r w:rsidR="006818BE">
        <w:rPr>
          <w:noProof/>
        </w:rPr>
        <mc:AlternateContent>
          <mc:Choice Requires="wps">
            <w:drawing>
              <wp:anchor distT="0" distB="0" distL="114300" distR="114300" simplePos="0" relativeHeight="251706368" behindDoc="0" locked="0" layoutInCell="1" allowOverlap="1" wp14:anchorId="7DE4EA27" wp14:editId="26D38E65">
                <wp:simplePos x="0" y="0"/>
                <wp:positionH relativeFrom="column">
                  <wp:posOffset>4572000</wp:posOffset>
                </wp:positionH>
                <wp:positionV relativeFrom="paragraph">
                  <wp:posOffset>3200400</wp:posOffset>
                </wp:positionV>
                <wp:extent cx="2106385" cy="2277382"/>
                <wp:effectExtent l="0" t="0" r="27305" b="27940"/>
                <wp:wrapNone/>
                <wp:docPr id="1446913615" name="Rectangle 1446913615"/>
                <wp:cNvGraphicFramePr/>
                <a:graphic xmlns:a="http://schemas.openxmlformats.org/drawingml/2006/main">
                  <a:graphicData uri="http://schemas.microsoft.com/office/word/2010/wordprocessingShape">
                    <wps:wsp>
                      <wps:cNvSpPr/>
                      <wps:spPr>
                        <a:xfrm>
                          <a:off x="0" y="0"/>
                          <a:ext cx="2106385" cy="2277382"/>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CD3DC2E" id="Rectangle 1446913615" o:spid="_x0000_s1026" style="position:absolute;margin-left:5in;margin-top:252pt;width:165.85pt;height:179.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" filled="f" strokeweight="2pt">
                <v:stroke miterlimit="4"/>
                <v:textbox style="mso-fit-shape-to-text:t" inset="3pt,3pt,3pt,3pt"/>
              </v:rect>
            </w:pict>
          </mc:Fallback>
        </mc:AlternateContent>
      </w:r>
      <w:r w:rsidR="006818BE">
        <w:rPr>
          <w:noProof/>
        </w:rPr>
        <mc:AlternateContent>
          <mc:Choice Requires="wps">
            <w:drawing>
              <wp:anchor distT="0" distB="0" distL="114300" distR="114300" simplePos="0" relativeHeight="251708416" behindDoc="0" locked="0" layoutInCell="1" allowOverlap="1" wp14:anchorId="4050BDEE" wp14:editId="1D0A7682">
                <wp:simplePos x="0" y="0"/>
                <wp:positionH relativeFrom="margin">
                  <wp:align>center</wp:align>
                </wp:positionH>
                <wp:positionV relativeFrom="paragraph">
                  <wp:posOffset>3185613</wp:posOffset>
                </wp:positionV>
                <wp:extent cx="2106385" cy="2277382"/>
                <wp:effectExtent l="0" t="0" r="27305" b="27940"/>
                <wp:wrapNone/>
                <wp:docPr id="1446913616" name="Rectangle 1446913616"/>
                <wp:cNvGraphicFramePr/>
                <a:graphic xmlns:a="http://schemas.openxmlformats.org/drawingml/2006/main">
                  <a:graphicData uri="http://schemas.microsoft.com/office/word/2010/wordprocessingShape">
                    <wps:wsp>
                      <wps:cNvSpPr/>
                      <wps:spPr>
                        <a:xfrm>
                          <a:off x="0" y="0"/>
                          <a:ext cx="2106385" cy="2277382"/>
                        </a:xfrm>
                        <a:prstGeom prst="rect">
                          <a:avLst/>
                        </a:prstGeom>
                        <a:noFill/>
                        <a:ln w="25400" cap="flat">
                          <a:solidFill>
                            <a:srgbClr val="000000"/>
                          </a:solid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12190DF" id="Rectangle 1446913616" o:spid="_x0000_s1026" style="position:absolute;margin-left:0;margin-top:250.85pt;width:165.85pt;height:179.3pt;z-index:2517084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" filled="f" strokeweight="2pt">
                <v:stroke miterlimit="4"/>
                <v:textbox style="mso-fit-shape-to-text:t" inset="3pt,3pt,3pt,3pt"/>
                <w10:wrap anchorx="margin"/>
              </v:rect>
            </w:pict>
          </mc:Fallback>
        </mc:AlternateContent>
      </w:r>
      <w:r w:rsidR="006818BE">
        <w:rPr>
          <w:noProof/>
        </w:rPr>
        <mc:AlternateContent>
          <mc:Choice Requires="wps">
            <w:drawing>
              <wp:anchor distT="0" distB="0" distL="114300" distR="114300" simplePos="0" relativeHeight="251704320" behindDoc="0" locked="0" layoutInCell="1" allowOverlap="1" wp14:anchorId="6CF441DA" wp14:editId="35712D72">
                <wp:simplePos x="0" y="0"/>
                <wp:positionH relativeFrom="column">
                  <wp:posOffset>130629</wp:posOffset>
                </wp:positionH>
                <wp:positionV relativeFrom="paragraph">
                  <wp:posOffset>3180624</wp:posOffset>
                </wp:positionV>
                <wp:extent cx="2106385" cy="2277382"/>
                <wp:effectExtent l="0" t="0" r="27305" b="27940"/>
                <wp:wrapNone/>
                <wp:docPr id="1446913614" name="Rectangle 1446913614"/>
                <wp:cNvGraphicFramePr/>
                <a:graphic xmlns:a="http://schemas.openxmlformats.org/drawingml/2006/main">
                  <a:graphicData uri="http://schemas.microsoft.com/office/word/2010/wordprocessingShape">
                    <wps:wsp>
                      <wps:cNvSpPr/>
                      <wps:spPr>
                        <a:xfrm>
                          <a:off x="0" y="0"/>
                          <a:ext cx="2106385" cy="2277382"/>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323B8045" id="Rectangle 1446913614" o:spid="_x0000_s1026" style="position:absolute;margin-left:10.3pt;margin-top:250.45pt;width:165.85pt;height:179.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" filled="f" strokeweight="2pt">
                <v:stroke miterlimit="4"/>
                <v:textbox style="mso-fit-shape-to-text:t" inset="3pt,3pt,3pt,3pt"/>
              </v:rect>
            </w:pict>
          </mc:Fallback>
        </mc:AlternateContent>
      </w:r>
      <w:r w:rsidR="006818BE">
        <w:rPr>
          <w:noProof/>
        </w:rPr>
        <mc:AlternateContent>
          <mc:Choice Requires="wps">
            <w:drawing>
              <wp:anchor distT="0" distB="0" distL="114300" distR="114300" simplePos="0" relativeHeight="251703296" behindDoc="0" locked="0" layoutInCell="1" allowOverlap="1" wp14:anchorId="75F79F33" wp14:editId="51E94E8C">
                <wp:simplePos x="0" y="0"/>
                <wp:positionH relativeFrom="margin">
                  <wp:align>center</wp:align>
                </wp:positionH>
                <wp:positionV relativeFrom="paragraph">
                  <wp:posOffset>2681786</wp:posOffset>
                </wp:positionV>
                <wp:extent cx="4800600" cy="506186"/>
                <wp:effectExtent l="0" t="0" r="0" b="0"/>
                <wp:wrapNone/>
                <wp:docPr id="1446913612" name="Text Box 1446913612"/>
                <wp:cNvGraphicFramePr/>
                <a:graphic xmlns:a="http://schemas.openxmlformats.org/drawingml/2006/main">
                  <a:graphicData uri="http://schemas.microsoft.com/office/word/2010/wordprocessingShape">
                    <wps:wsp>
                      <wps:cNvSpPr txBox="1"/>
                      <wps:spPr>
                        <a:xfrm>
                          <a:off x="0" y="0"/>
                          <a:ext cx="4800600" cy="506186"/>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31FE8FF" w14:textId="0F138052" w:rsidR="006818BE" w:rsidRPr="006818BE" w:rsidRDefault="006818BE" w:rsidP="006818BE">
                            <w:pPr>
                              <w:jc w:val="center"/>
                              <w:rPr>
                                <w:sz w:val="32"/>
                                <w:szCs w:val="28"/>
                              </w:rPr>
                            </w:pPr>
                            <w:r w:rsidRPr="006818BE">
                              <w:rPr>
                                <w:sz w:val="32"/>
                                <w:szCs w:val="28"/>
                              </w:rPr>
                              <w:t>Our expert doctors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5F79F33" id="Text Box 1446913612" o:spid="_x0000_s1049" type="#_x0000_t202" style="position:absolute;margin-left:0;margin-top:211.15pt;width:378pt;height:39.85pt;z-index:2517032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" filled="f" stroked="f" strokeweight="1pt">
                <v:stroke miterlimit="4"/>
                <v:textbox style="mso-fit-shape-to-text:t" inset="4pt,4pt,4pt,4pt">
                  <w:txbxContent>
                    <w:p w14:paraId="231FE8FF" w14:textId="0F138052" w:rsidR="006818BE" w:rsidRPr="006818BE" w:rsidRDefault="006818BE" w:rsidP="006818BE">
                      <w:pPr>
                        <w:jc w:val="center"/>
                        <w:rPr>
                          <w:sz w:val="32"/>
                          <w:szCs w:val="28"/>
                        </w:rPr>
                      </w:pPr>
                      <w:r w:rsidRPr="006818BE">
                        <w:rPr>
                          <w:sz w:val="32"/>
                          <w:szCs w:val="28"/>
                        </w:rPr>
                        <w:t>Our expert doctors</w:t>
                      </w:r>
                    </w:p>
                  </w:txbxContent>
                </v:textbox>
                <w10:wrap anchorx="margin"/>
              </v:shape>
            </w:pict>
          </mc:Fallback>
        </mc:AlternateContent>
      </w:r>
      <w:r w:rsidR="006818BE">
        <w:rPr>
          <w:noProof/>
        </w:rPr>
        <mc:AlternateContent>
          <mc:Choice Requires="wps">
            <w:drawing>
              <wp:anchor distT="0" distB="0" distL="114300" distR="114300" simplePos="0" relativeHeight="251702272" behindDoc="0" locked="0" layoutInCell="1" allowOverlap="1" wp14:anchorId="092323A6" wp14:editId="7E772C6B">
                <wp:simplePos x="0" y="0"/>
                <wp:positionH relativeFrom="column">
                  <wp:posOffset>1632857</wp:posOffset>
                </wp:positionH>
                <wp:positionV relativeFrom="paragraph">
                  <wp:posOffset>1947364</wp:posOffset>
                </wp:positionV>
                <wp:extent cx="3020786" cy="326571"/>
                <wp:effectExtent l="0" t="0" r="0" b="0"/>
                <wp:wrapNone/>
                <wp:docPr id="1446913611" name="Text Box 1446913611"/>
                <wp:cNvGraphicFramePr/>
                <a:graphic xmlns:a="http://schemas.openxmlformats.org/drawingml/2006/main">
                  <a:graphicData uri="http://schemas.microsoft.com/office/word/2010/wordprocessingShape">
                    <wps:wsp>
                      <wps:cNvSpPr txBox="1"/>
                      <wps:spPr>
                        <a:xfrm>
                          <a:off x="0" y="0"/>
                          <a:ext cx="3020786" cy="32657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877D0A7" w14:textId="290FF047" w:rsidR="006818BE" w:rsidRPr="006818BE" w:rsidRDefault="006818BE" w:rsidP="006818BE">
                            <w:pPr>
                              <w:jc w:val="center"/>
                              <w:rPr>
                                <w:sz w:val="40"/>
                                <w:szCs w:val="32"/>
                              </w:rPr>
                            </w:pPr>
                            <w:r w:rsidRPr="006818BE">
                              <w:rPr>
                                <w:sz w:val="40"/>
                                <w:szCs w:val="32"/>
                              </w:rPr>
                              <w:t>banner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92323A6" id="Text Box 1446913611" o:spid="_x0000_s1050" type="#_x0000_t202" style="position:absolute;margin-left:128.55pt;margin-top:153.35pt;width:237.85pt;height:25.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" filled="f" stroked="f" strokeweight="1pt">
                <v:stroke miterlimit="4"/>
                <v:textbox style="mso-fit-shape-to-text:t" inset="4pt,4pt,4pt,4pt">
                  <w:txbxContent>
                    <w:p w14:paraId="4877D0A7" w14:textId="290FF047" w:rsidR="006818BE" w:rsidRPr="006818BE" w:rsidRDefault="006818BE" w:rsidP="006818BE">
                      <w:pPr>
                        <w:jc w:val="center"/>
                        <w:rPr>
                          <w:sz w:val="40"/>
                          <w:szCs w:val="32"/>
                        </w:rPr>
                      </w:pPr>
                      <w:r w:rsidRPr="006818BE">
                        <w:rPr>
                          <w:sz w:val="40"/>
                          <w:szCs w:val="32"/>
                        </w:rPr>
                        <w:t>banner</w:t>
                      </w:r>
                    </w:p>
                  </w:txbxContent>
                </v:textbox>
              </v:shape>
            </w:pict>
          </mc:Fallback>
        </mc:AlternateContent>
      </w:r>
      <w:r w:rsidR="006818BE">
        <w:rPr>
          <w:noProof/>
        </w:rPr>
        <mc:AlternateContent>
          <mc:Choice Requires="wps">
            <w:drawing>
              <wp:anchor distT="0" distB="0" distL="114300" distR="114300" simplePos="0" relativeHeight="251701248" behindDoc="0" locked="0" layoutInCell="1" allowOverlap="1" wp14:anchorId="4EF0C5AF" wp14:editId="3CF003BA">
                <wp:simplePos x="0" y="0"/>
                <wp:positionH relativeFrom="column">
                  <wp:posOffset>-65314</wp:posOffset>
                </wp:positionH>
                <wp:positionV relativeFrom="paragraph">
                  <wp:posOffset>1833064</wp:posOffset>
                </wp:positionV>
                <wp:extent cx="6890657" cy="571500"/>
                <wp:effectExtent l="0" t="0" r="24765" b="19050"/>
                <wp:wrapNone/>
                <wp:docPr id="1446913610" name="Rectangle 1446913610"/>
                <wp:cNvGraphicFramePr/>
                <a:graphic xmlns:a="http://schemas.openxmlformats.org/drawingml/2006/main">
                  <a:graphicData uri="http://schemas.microsoft.com/office/word/2010/wordprocessingShape">
                    <wps:wsp>
                      <wps:cNvSpPr/>
                      <wps:spPr>
                        <a:xfrm>
                          <a:off x="0" y="0"/>
                          <a:ext cx="6890657" cy="5715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CD25FDD" id="Rectangle 1446913610" o:spid="_x0000_s1026" style="position:absolute;margin-left:-5.15pt;margin-top:144.35pt;width:542.55pt;height: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" filled="f" strokeweight="2pt">
                <v:stroke miterlimit="4"/>
                <v:textbox style="mso-fit-shape-to-text:t" inset="3pt,3pt,3pt,3pt"/>
              </v:rect>
            </w:pict>
          </mc:Fallback>
        </mc:AlternateContent>
      </w:r>
      <w:r w:rsidR="002646ED">
        <w:br w:type="page"/>
      </w:r>
    </w:p>
    <w:p w14:paraId="50BB11EE" w14:textId="3FAA0C43" w:rsidR="002646ED" w:rsidRDefault="00A240C8">
      <w:r>
        <w:rPr>
          <w:noProof/>
        </w:rPr>
        <w:lastRenderedPageBreak/>
        <mc:AlternateContent>
          <mc:Choice Requires="wps">
            <w:drawing>
              <wp:anchor distT="0" distB="0" distL="114300" distR="114300" simplePos="0" relativeHeight="251725824" behindDoc="0" locked="0" layoutInCell="1" allowOverlap="1" wp14:anchorId="79A535D6" wp14:editId="1C9E1681">
                <wp:simplePos x="0" y="0"/>
                <wp:positionH relativeFrom="column">
                  <wp:posOffset>1110343</wp:posOffset>
                </wp:positionH>
                <wp:positionV relativeFrom="paragraph">
                  <wp:posOffset>226151</wp:posOffset>
                </wp:positionV>
                <wp:extent cx="4180114" cy="783771"/>
                <wp:effectExtent l="0" t="0" r="0" b="0"/>
                <wp:wrapNone/>
                <wp:docPr id="1446913628" name="Text Box 1446913628"/>
                <wp:cNvGraphicFramePr/>
                <a:graphic xmlns:a="http://schemas.openxmlformats.org/drawingml/2006/main">
                  <a:graphicData uri="http://schemas.microsoft.com/office/word/2010/wordprocessingShape">
                    <wps:wsp>
                      <wps:cNvSpPr txBox="1"/>
                      <wps:spPr>
                        <a:xfrm>
                          <a:off x="0" y="0"/>
                          <a:ext cx="4180114" cy="783771"/>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523085" w14:textId="6F41EEB2" w:rsidR="00A240C8" w:rsidRPr="00A240C8" w:rsidRDefault="00A240C8" w:rsidP="00A240C8">
                            <w:pPr>
                              <w:jc w:val="center"/>
                              <w:rPr>
                                <w:sz w:val="36"/>
                                <w:szCs w:val="30"/>
                              </w:rPr>
                            </w:pPr>
                            <w:r w:rsidRPr="00A240C8">
                              <w:rPr>
                                <w:sz w:val="36"/>
                                <w:szCs w:val="30"/>
                              </w:rPr>
                              <w:t>footer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9A535D6" id="Text Box 1446913628" o:spid="_x0000_s1051" type="#_x0000_t202" style="position:absolute;margin-left:87.45pt;margin-top:17.8pt;width:329.15pt;height:61.7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" filled="f" stroked="f" strokeweight="1pt">
                <v:stroke miterlimit="4"/>
                <v:textbox style="mso-fit-shape-to-text:t" inset="4pt,4pt,4pt,4pt">
                  <w:txbxContent>
                    <w:p w14:paraId="17523085" w14:textId="6F41EEB2" w:rsidR="00A240C8" w:rsidRPr="00A240C8" w:rsidRDefault="00A240C8" w:rsidP="00A240C8">
                      <w:pPr>
                        <w:jc w:val="center"/>
                        <w:rPr>
                          <w:sz w:val="36"/>
                          <w:szCs w:val="30"/>
                        </w:rPr>
                      </w:pPr>
                      <w:r w:rsidRPr="00A240C8">
                        <w:rPr>
                          <w:sz w:val="36"/>
                          <w:szCs w:val="30"/>
                        </w:rPr>
                        <w:t>footer</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14DE6AD" wp14:editId="5065F336">
                <wp:simplePos x="0" y="0"/>
                <wp:positionH relativeFrom="column">
                  <wp:posOffset>48986</wp:posOffset>
                </wp:positionH>
                <wp:positionV relativeFrom="paragraph">
                  <wp:posOffset>79194</wp:posOffset>
                </wp:positionV>
                <wp:extent cx="6795407" cy="1045028"/>
                <wp:effectExtent l="0" t="0" r="24765" b="22225"/>
                <wp:wrapNone/>
                <wp:docPr id="1446913627" name="Rectangle 1446913627"/>
                <wp:cNvGraphicFramePr/>
                <a:graphic xmlns:a="http://schemas.openxmlformats.org/drawingml/2006/main">
                  <a:graphicData uri="http://schemas.microsoft.com/office/word/2010/wordprocessingShape">
                    <wps:wsp>
                      <wps:cNvSpPr/>
                      <wps:spPr>
                        <a:xfrm>
                          <a:off x="0" y="0"/>
                          <a:ext cx="6795407" cy="1045028"/>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68B1F24D" id="Rectangle 1446913627" o:spid="_x0000_s1026" style="position:absolute;margin-left:3.85pt;margin-top:6.25pt;width:535.05pt;height:82.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" filled="f" strokeweight="2pt">
                <v:stroke miterlimit="4"/>
                <v:textbox style="mso-fit-shape-to-text:t" inset="3pt,3pt,3pt,3pt"/>
              </v:rect>
            </w:pict>
          </mc:Fallback>
        </mc:AlternateContent>
      </w:r>
    </w:p>
    <w:p w14:paraId="5CFEDBC3" w14:textId="1AE1EF08" w:rsidR="002646ED" w:rsidRDefault="002646ED"/>
    <w:p w14:paraId="548D4DF1" w14:textId="77777777" w:rsidR="00CC0208" w:rsidRDefault="00CC0208"/>
    <w:p w14:paraId="6A8A84C7" w14:textId="77777777" w:rsidR="00CC0208" w:rsidRDefault="00CC0208"/>
    <w:p w14:paraId="32EB2FCC" w14:textId="5E775548" w:rsidR="00CC0208" w:rsidRPr="00CC0208" w:rsidRDefault="00CC0208" w:rsidP="00CC0208">
      <w:pPr>
        <w:rPr>
          <w:b/>
          <w:bCs/>
          <w:sz w:val="28"/>
          <w:szCs w:val="26"/>
        </w:rPr>
      </w:pPr>
      <w:r>
        <w:t xml:space="preserve">                                          </w:t>
      </w:r>
      <w:r w:rsidRPr="00CC0208">
        <w:rPr>
          <w:b/>
          <w:bCs/>
          <w:sz w:val="28"/>
          <w:szCs w:val="26"/>
        </w:rPr>
        <w:t>ADMIN PORTAL WIRE FRAME;</w:t>
      </w:r>
    </w:p>
    <w:p w14:paraId="256AF1AC" w14:textId="230F8BD1" w:rsidR="00CC0208" w:rsidRDefault="00CC0208" w:rsidP="00CC0208">
      <w:r>
        <w:rPr>
          <w:noProof/>
        </w:rPr>
        <mc:AlternateContent>
          <mc:Choice Requires="wps">
            <w:drawing>
              <wp:anchor distT="0" distB="0" distL="114300" distR="114300" simplePos="0" relativeHeight="251728896" behindDoc="0" locked="0" layoutInCell="1" allowOverlap="1" wp14:anchorId="67089A87" wp14:editId="7AD5F34F">
                <wp:simplePos x="0" y="0"/>
                <wp:positionH relativeFrom="margin">
                  <wp:align>left</wp:align>
                </wp:positionH>
                <wp:positionV relativeFrom="paragraph">
                  <wp:posOffset>10794</wp:posOffset>
                </wp:positionV>
                <wp:extent cx="914400" cy="628650"/>
                <wp:effectExtent l="0" t="0" r="19050" b="19050"/>
                <wp:wrapNone/>
                <wp:docPr id="56452712" name="Rectangle: Rounded Corners 3"/>
                <wp:cNvGraphicFramePr/>
                <a:graphic xmlns:a="http://schemas.openxmlformats.org/drawingml/2006/main">
                  <a:graphicData uri="http://schemas.microsoft.com/office/word/2010/wordprocessingShape">
                    <wps:wsp>
                      <wps:cNvSpPr/>
                      <wps:spPr>
                        <a:xfrm>
                          <a:off x="0" y="0"/>
                          <a:ext cx="914400" cy="628650"/>
                        </a:xfrm>
                        <a:prstGeom prst="round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689E6D" id="Rectangle: Rounded Corners 3" o:spid="_x0000_s1026" style="position:absolute;margin-left:0;margin-top:.85pt;width:1in;height:49.5pt;z-index:251728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" filled="f" strokeweight="2pt">
                <v:stroke miterlimit="4" joinstyle="miter"/>
                <v:textbox inset="3pt,3pt,3pt,3pt"/>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48C74C1C" wp14:editId="1B7BB2AE">
                <wp:simplePos x="0" y="0"/>
                <wp:positionH relativeFrom="margin">
                  <wp:posOffset>6457950</wp:posOffset>
                </wp:positionH>
                <wp:positionV relativeFrom="paragraph">
                  <wp:posOffset>29845</wp:posOffset>
                </wp:positionV>
                <wp:extent cx="657225" cy="666750"/>
                <wp:effectExtent l="0" t="0" r="28575" b="19050"/>
                <wp:wrapNone/>
                <wp:docPr id="1010642163" name="Oval 2"/>
                <wp:cNvGraphicFramePr/>
                <a:graphic xmlns:a="http://schemas.openxmlformats.org/drawingml/2006/main">
                  <a:graphicData uri="http://schemas.microsoft.com/office/word/2010/wordprocessingShape">
                    <wps:wsp>
                      <wps:cNvSpPr/>
                      <wps:spPr>
                        <a:xfrm>
                          <a:off x="0" y="0"/>
                          <a:ext cx="657225" cy="66675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672E29" id="Oval 2" o:spid="_x0000_s1026" style="position:absolute;margin-left:508.5pt;margin-top:2.35pt;width:51.75pt;height:5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" filled="f" strokeweight="2pt">
                <v:stroke miterlimit="4" joinstyle="miter"/>
                <v:textbox inset="3pt,3pt,3pt,3pt"/>
                <w10:wrap anchorx="margin"/>
              </v:oval>
            </w:pict>
          </mc:Fallback>
        </mc:AlternateContent>
      </w:r>
      <w:r>
        <w:rPr>
          <w:noProof/>
          <w:sz w:val="28"/>
          <w:szCs w:val="26"/>
        </w:rPr>
        <mc:AlternateContent>
          <mc:Choice Requires="wps">
            <w:drawing>
              <wp:anchor distT="0" distB="0" distL="114300" distR="114300" simplePos="0" relativeHeight="251726848" behindDoc="0" locked="0" layoutInCell="1" allowOverlap="1" wp14:anchorId="04788077" wp14:editId="03449455">
                <wp:simplePos x="0" y="0"/>
                <wp:positionH relativeFrom="column">
                  <wp:posOffset>1143000</wp:posOffset>
                </wp:positionH>
                <wp:positionV relativeFrom="paragraph">
                  <wp:posOffset>125095</wp:posOffset>
                </wp:positionV>
                <wp:extent cx="5153025" cy="457200"/>
                <wp:effectExtent l="0" t="0" r="28575" b="19050"/>
                <wp:wrapNone/>
                <wp:docPr id="16387825" name="Rectangle 1"/>
                <wp:cNvGraphicFramePr/>
                <a:graphic xmlns:a="http://schemas.openxmlformats.org/drawingml/2006/main">
                  <a:graphicData uri="http://schemas.microsoft.com/office/word/2010/wordprocessingShape">
                    <wps:wsp>
                      <wps:cNvSpPr/>
                      <wps:spPr>
                        <a:xfrm>
                          <a:off x="0" y="0"/>
                          <a:ext cx="5153025" cy="4572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2D6BB751" id="Rectangle 1" o:spid="_x0000_s1026" style="position:absolute;margin-left:90pt;margin-top:9.85pt;width:405.75pt;height:3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" filled="f" strokeweight="2pt">
                <v:stroke miterlimit="4"/>
                <v:textbox style="mso-fit-shape-to-text:t" inset="3pt,3pt,3pt,3pt"/>
              </v:rect>
            </w:pict>
          </mc:Fallback>
        </mc:AlternateContent>
      </w:r>
    </w:p>
    <w:p w14:paraId="07EE954C" w14:textId="365A7B30" w:rsidR="00CC0208" w:rsidRDefault="00CC0208" w:rsidP="00CC0208">
      <w:pPr>
        <w:tabs>
          <w:tab w:val="right" w:pos="10800"/>
        </w:tabs>
      </w:pPr>
      <w:r>
        <w:t xml:space="preserve">  </w:t>
      </w:r>
      <w:r>
        <w:t>NICEADMIN</w:t>
      </w:r>
      <w:r>
        <w:t xml:space="preserve">                                                    SEARCH BAR</w:t>
      </w:r>
      <w:r>
        <w:tab/>
        <w:t xml:space="preserve">     ICON</w:t>
      </w:r>
    </w:p>
    <w:p w14:paraId="12C62010" w14:textId="4AAF4A24" w:rsidR="00CC0208" w:rsidRDefault="00CC0208" w:rsidP="00CC0208">
      <w:pPr>
        <w:tabs>
          <w:tab w:val="left" w:pos="9990"/>
        </w:tabs>
      </w:pPr>
      <w:r>
        <w:tab/>
      </w:r>
    </w:p>
    <w:p w14:paraId="7F9C30D0" w14:textId="403BAB6F" w:rsidR="00CC0208" w:rsidRDefault="00C65396" w:rsidP="00CC0208">
      <w:pPr>
        <w:rPr>
          <w:sz w:val="28"/>
          <w:szCs w:val="26"/>
        </w:rPr>
      </w:pPr>
      <w:r>
        <w:rPr>
          <w:noProof/>
          <w:sz w:val="28"/>
          <w:szCs w:val="26"/>
        </w:rPr>
        <mc:AlternateContent>
          <mc:Choice Requires="wps">
            <w:drawing>
              <wp:anchor distT="0" distB="0" distL="114300" distR="114300" simplePos="0" relativeHeight="251742208" behindDoc="0" locked="0" layoutInCell="1" allowOverlap="1" wp14:anchorId="1B53468F" wp14:editId="37B812E0">
                <wp:simplePos x="0" y="0"/>
                <wp:positionH relativeFrom="column">
                  <wp:posOffset>5295900</wp:posOffset>
                </wp:positionH>
                <wp:positionV relativeFrom="paragraph">
                  <wp:posOffset>280670</wp:posOffset>
                </wp:positionV>
                <wp:extent cx="1885950" cy="4591050"/>
                <wp:effectExtent l="0" t="0" r="19050" b="19050"/>
                <wp:wrapNone/>
                <wp:docPr id="574981414" name="Rectangle 6"/>
                <wp:cNvGraphicFramePr/>
                <a:graphic xmlns:a="http://schemas.openxmlformats.org/drawingml/2006/main">
                  <a:graphicData uri="http://schemas.microsoft.com/office/word/2010/wordprocessingShape">
                    <wps:wsp>
                      <wps:cNvSpPr/>
                      <wps:spPr>
                        <a:xfrm>
                          <a:off x="0" y="0"/>
                          <a:ext cx="1885950" cy="45910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39C" id="Rectangle 6" o:spid="_x0000_s1026" style="position:absolute;margin-left:417pt;margin-top:22.1pt;width:148.5pt;height:36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" filled="f" strokeweight="2pt">
                <v:stroke miterlimit="4"/>
                <v:textbox inset="3pt,3pt,3pt,3pt"/>
              </v:rect>
            </w:pict>
          </mc:Fallback>
        </mc:AlternateContent>
      </w:r>
      <w:r>
        <w:rPr>
          <w:noProof/>
          <w:sz w:val="28"/>
          <w:szCs w:val="26"/>
        </w:rPr>
        <mc:AlternateContent>
          <mc:Choice Requires="wps">
            <w:drawing>
              <wp:anchor distT="0" distB="0" distL="114300" distR="114300" simplePos="0" relativeHeight="251739136" behindDoc="0" locked="0" layoutInCell="1" allowOverlap="1" wp14:anchorId="1F61341B" wp14:editId="2E2C39E4">
                <wp:simplePos x="0" y="0"/>
                <wp:positionH relativeFrom="column">
                  <wp:posOffset>3400425</wp:posOffset>
                </wp:positionH>
                <wp:positionV relativeFrom="paragraph">
                  <wp:posOffset>271145</wp:posOffset>
                </wp:positionV>
                <wp:extent cx="1695450" cy="1581150"/>
                <wp:effectExtent l="0" t="0" r="19050" b="19050"/>
                <wp:wrapNone/>
                <wp:docPr id="1067346517" name="Rectangle 5"/>
                <wp:cNvGraphicFramePr/>
                <a:graphic xmlns:a="http://schemas.openxmlformats.org/drawingml/2006/main">
                  <a:graphicData uri="http://schemas.microsoft.com/office/word/2010/wordprocessingShape">
                    <wps:wsp>
                      <wps:cNvSpPr/>
                      <wps:spPr>
                        <a:xfrm>
                          <a:off x="0" y="0"/>
                          <a:ext cx="1695450" cy="15811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BE0AB" id="Rectangle 5" o:spid="_x0000_s1026" style="position:absolute;margin-left:267.75pt;margin-top:21.35pt;width:133.5pt;height:1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" filled="f" strokeweight="2pt">
                <v:stroke miterlimit="4"/>
                <v:textbox inset="3pt,3pt,3pt,3pt"/>
              </v:rect>
            </w:pict>
          </mc:Fallback>
        </mc:AlternateContent>
      </w:r>
      <w:r>
        <w:rPr>
          <w:noProof/>
          <w:sz w:val="28"/>
          <w:szCs w:val="26"/>
        </w:rPr>
        <mc:AlternateContent>
          <mc:Choice Requires="wps">
            <w:drawing>
              <wp:anchor distT="0" distB="0" distL="114300" distR="114300" simplePos="0" relativeHeight="251737088" behindDoc="0" locked="0" layoutInCell="1" allowOverlap="1" wp14:anchorId="05D3F0E4" wp14:editId="173A6C00">
                <wp:simplePos x="0" y="0"/>
                <wp:positionH relativeFrom="column">
                  <wp:posOffset>1609725</wp:posOffset>
                </wp:positionH>
                <wp:positionV relativeFrom="paragraph">
                  <wp:posOffset>299720</wp:posOffset>
                </wp:positionV>
                <wp:extent cx="1733550" cy="1562100"/>
                <wp:effectExtent l="0" t="0" r="19050" b="19050"/>
                <wp:wrapNone/>
                <wp:docPr id="457952611" name="Rectangle 5"/>
                <wp:cNvGraphicFramePr/>
                <a:graphic xmlns:a="http://schemas.openxmlformats.org/drawingml/2006/main">
                  <a:graphicData uri="http://schemas.microsoft.com/office/word/2010/wordprocessingShape">
                    <wps:wsp>
                      <wps:cNvSpPr/>
                      <wps:spPr>
                        <a:xfrm>
                          <a:off x="0" y="0"/>
                          <a:ext cx="1733550" cy="15621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8C447" id="Rectangle 5" o:spid="_x0000_s1026" style="position:absolute;margin-left:126.75pt;margin-top:23.6pt;width:136.5pt;height:12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" filled="f" strokeweight="2pt">
                <v:stroke miterlimit="4"/>
                <v:textbox inset="3pt,3pt,3pt,3pt"/>
              </v:rect>
            </w:pict>
          </mc:Fallback>
        </mc:AlternateContent>
      </w:r>
    </w:p>
    <w:p w14:paraId="0C87CF47" w14:textId="7ED4819C" w:rsidR="00C65396" w:rsidRPr="00CC0208" w:rsidRDefault="00C65396" w:rsidP="00CC0208"/>
    <w:p w14:paraId="57C11DEF" w14:textId="397D3C27" w:rsidR="00C65396" w:rsidRDefault="006D4753" w:rsidP="00C65396">
      <w:pPr>
        <w:tabs>
          <w:tab w:val="left" w:pos="2910"/>
          <w:tab w:val="left" w:pos="6045"/>
          <w:tab w:val="left" w:pos="9045"/>
        </w:tabs>
      </w:pPr>
      <w:r>
        <w:rPr>
          <w:noProof/>
          <w:sz w:val="28"/>
          <w:szCs w:val="26"/>
        </w:rPr>
        <mc:AlternateContent>
          <mc:Choice Requires="wps">
            <w:drawing>
              <wp:anchor distT="0" distB="0" distL="114300" distR="114300" simplePos="0" relativeHeight="251729920" behindDoc="0" locked="0" layoutInCell="1" allowOverlap="1" wp14:anchorId="0FF234EB" wp14:editId="3C9856AD">
                <wp:simplePos x="0" y="0"/>
                <wp:positionH relativeFrom="column">
                  <wp:posOffset>-295275</wp:posOffset>
                </wp:positionH>
                <wp:positionV relativeFrom="paragraph">
                  <wp:posOffset>310515</wp:posOffset>
                </wp:positionV>
                <wp:extent cx="1600200" cy="438150"/>
                <wp:effectExtent l="0" t="0" r="19050" b="19050"/>
                <wp:wrapNone/>
                <wp:docPr id="1034837773" name="Rectangle 4"/>
                <wp:cNvGraphicFramePr/>
                <a:graphic xmlns:a="http://schemas.openxmlformats.org/drawingml/2006/main">
                  <a:graphicData uri="http://schemas.microsoft.com/office/word/2010/wordprocessingShape">
                    <wps:wsp>
                      <wps:cNvSpPr/>
                      <wps:spPr>
                        <a:xfrm>
                          <a:off x="0" y="0"/>
                          <a:ext cx="1600200" cy="4381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3E939" id="Rectangle 4" o:spid="_x0000_s1026" style="position:absolute;margin-left:-23.25pt;margin-top:24.45pt;width:126pt;height:3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" filled="f" strokeweight="2pt">
                <v:stroke miterlimit="4"/>
                <v:textbox inset="3pt,3pt,3pt,3pt"/>
              </v:rect>
            </w:pict>
          </mc:Fallback>
        </mc:AlternateContent>
      </w:r>
      <w:r w:rsidR="00C65396">
        <w:tab/>
        <w:t>PATIENTS</w:t>
      </w:r>
      <w:r w:rsidR="00C65396">
        <w:tab/>
        <w:t>HOSPITAL</w:t>
      </w:r>
      <w:r w:rsidR="00C65396">
        <w:tab/>
        <w:t xml:space="preserve">PIE CHART </w:t>
      </w:r>
    </w:p>
    <w:p w14:paraId="244A879F" w14:textId="2EA45305" w:rsidR="002646ED" w:rsidRPr="00C65396" w:rsidRDefault="00F77BE4">
      <w:r>
        <w:rPr>
          <w:noProof/>
        </w:rPr>
        <mc:AlternateContent>
          <mc:Choice Requires="wps">
            <w:drawing>
              <wp:anchor distT="0" distB="0" distL="114300" distR="114300" simplePos="0" relativeHeight="251780096" behindDoc="0" locked="0" layoutInCell="1" allowOverlap="1" wp14:anchorId="7111B81C" wp14:editId="49B647CA">
                <wp:simplePos x="0" y="0"/>
                <wp:positionH relativeFrom="column">
                  <wp:posOffset>6143625</wp:posOffset>
                </wp:positionH>
                <wp:positionV relativeFrom="paragraph">
                  <wp:posOffset>1321435</wp:posOffset>
                </wp:positionV>
                <wp:extent cx="638175" cy="438150"/>
                <wp:effectExtent l="19050" t="19050" r="28575" b="19050"/>
                <wp:wrapNone/>
                <wp:docPr id="60742990" name="Straight Connector 35"/>
                <wp:cNvGraphicFramePr/>
                <a:graphic xmlns:a="http://schemas.openxmlformats.org/drawingml/2006/main">
                  <a:graphicData uri="http://schemas.microsoft.com/office/word/2010/wordprocessingShape">
                    <wps:wsp>
                      <wps:cNvCnPr/>
                      <wps:spPr>
                        <a:xfrm flipV="1">
                          <a:off x="0" y="0"/>
                          <a:ext cx="638175" cy="43815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0880730F" id="Straight Connector 35" o:spid="_x0000_s1026" style="position:absolute;flip:y;z-index:251780096;visibility:visible;mso-wrap-style:square;mso-wrap-distance-left:9pt;mso-wrap-distance-top:0;mso-wrap-distance-right:9pt;mso-wrap-distance-bottom:0;mso-position-horizontal:absolute;mso-position-horizontal-relative:text;mso-position-vertical:absolute;mso-position-vertical-relative:text" from="483.75pt,104.05pt" to="534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" strokeweight="3pt">
                <v:stroke miterlimit="4" joinstyle="miter"/>
              </v:line>
            </w:pict>
          </mc:Fallback>
        </mc:AlternateContent>
      </w:r>
      <w:r>
        <w:rPr>
          <w:noProof/>
        </w:rPr>
        <mc:AlternateContent>
          <mc:Choice Requires="wps">
            <w:drawing>
              <wp:anchor distT="0" distB="0" distL="114300" distR="114300" simplePos="0" relativeHeight="251779072" behindDoc="0" locked="0" layoutInCell="1" allowOverlap="1" wp14:anchorId="72DFF31B" wp14:editId="4F926B6C">
                <wp:simplePos x="0" y="0"/>
                <wp:positionH relativeFrom="column">
                  <wp:posOffset>5876925</wp:posOffset>
                </wp:positionH>
                <wp:positionV relativeFrom="paragraph">
                  <wp:posOffset>1807209</wp:posOffset>
                </wp:positionV>
                <wp:extent cx="285750" cy="923925"/>
                <wp:effectExtent l="19050" t="19050" r="19050" b="28575"/>
                <wp:wrapNone/>
                <wp:docPr id="1510744686" name="Straight Connector 34"/>
                <wp:cNvGraphicFramePr/>
                <a:graphic xmlns:a="http://schemas.openxmlformats.org/drawingml/2006/main">
                  <a:graphicData uri="http://schemas.microsoft.com/office/word/2010/wordprocessingShape">
                    <wps:wsp>
                      <wps:cNvCnPr/>
                      <wps:spPr>
                        <a:xfrm flipH="1">
                          <a:off x="0" y="0"/>
                          <a:ext cx="285750" cy="923925"/>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64B01BC4" id="Straight Connector 34" o:spid="_x0000_s1026" style="position:absolute;flip:x;z-index:251779072;visibility:visible;mso-wrap-style:square;mso-wrap-distance-left:9pt;mso-wrap-distance-top:0;mso-wrap-distance-right:9pt;mso-wrap-distance-bottom:0;mso-position-horizontal:absolute;mso-position-horizontal-relative:text;mso-position-vertical:absolute;mso-position-vertical-relative:text" from="462.75pt,142.3pt" to="485.2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" strokeweight="3pt">
                <v:stroke miterlimit="4" joinstyle="miter"/>
              </v:line>
            </w:pict>
          </mc:Fallback>
        </mc:AlternateContent>
      </w:r>
      <w:r w:rsidR="00301FF2">
        <w:rPr>
          <w:noProof/>
        </w:rPr>
        <mc:AlternateContent>
          <mc:Choice Requires="wps">
            <w:drawing>
              <wp:anchor distT="0" distB="0" distL="114300" distR="114300" simplePos="0" relativeHeight="251778048" behindDoc="0" locked="0" layoutInCell="1" allowOverlap="1" wp14:anchorId="3F85E05B" wp14:editId="45EE996C">
                <wp:simplePos x="0" y="0"/>
                <wp:positionH relativeFrom="column">
                  <wp:posOffset>6162675</wp:posOffset>
                </wp:positionH>
                <wp:positionV relativeFrom="paragraph">
                  <wp:posOffset>1016635</wp:posOffset>
                </wp:positionV>
                <wp:extent cx="438150" cy="723900"/>
                <wp:effectExtent l="19050" t="19050" r="19050" b="19050"/>
                <wp:wrapNone/>
                <wp:docPr id="973812786" name="Straight Connector 33"/>
                <wp:cNvGraphicFramePr/>
                <a:graphic xmlns:a="http://schemas.openxmlformats.org/drawingml/2006/main">
                  <a:graphicData uri="http://schemas.microsoft.com/office/word/2010/wordprocessingShape">
                    <wps:wsp>
                      <wps:cNvCnPr/>
                      <wps:spPr>
                        <a:xfrm flipV="1">
                          <a:off x="0" y="0"/>
                          <a:ext cx="438150" cy="72390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320C7449" id="Straight Connector 33"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485.25pt,80.05pt" to="519.75pt,1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" strokeweight="3pt">
                <v:stroke miterlimit="4" joinstyle="miter"/>
              </v:line>
            </w:pict>
          </mc:Fallback>
        </mc:AlternateContent>
      </w:r>
      <w:r w:rsidR="00301FF2">
        <w:rPr>
          <w:noProof/>
        </w:rPr>
        <mc:AlternateContent>
          <mc:Choice Requires="wps">
            <w:drawing>
              <wp:anchor distT="0" distB="0" distL="114300" distR="114300" simplePos="0" relativeHeight="251777024" behindDoc="0" locked="0" layoutInCell="1" allowOverlap="1" wp14:anchorId="269BB7C3" wp14:editId="587FDA82">
                <wp:simplePos x="0" y="0"/>
                <wp:positionH relativeFrom="column">
                  <wp:posOffset>5410200</wp:posOffset>
                </wp:positionH>
                <wp:positionV relativeFrom="paragraph">
                  <wp:posOffset>1740535</wp:posOffset>
                </wp:positionV>
                <wp:extent cx="704850" cy="19050"/>
                <wp:effectExtent l="19050" t="19050" r="19050" b="19050"/>
                <wp:wrapNone/>
                <wp:docPr id="266080614" name="Straight Connector 32"/>
                <wp:cNvGraphicFramePr/>
                <a:graphic xmlns:a="http://schemas.openxmlformats.org/drawingml/2006/main">
                  <a:graphicData uri="http://schemas.microsoft.com/office/word/2010/wordprocessingShape">
                    <wps:wsp>
                      <wps:cNvCnPr/>
                      <wps:spPr>
                        <a:xfrm flipH="1" flipV="1">
                          <a:off x="0" y="0"/>
                          <a:ext cx="704850" cy="19050"/>
                        </a:xfrm>
                        <a:prstGeom prst="line">
                          <a:avLst/>
                        </a:prstGeom>
                        <a:noFill/>
                        <a:ln w="381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7156C389" id="Straight Connector 32" o:spid="_x0000_s1026" style="position:absolute;flip:x y;z-index:251777024;visibility:visible;mso-wrap-style:square;mso-wrap-distance-left:9pt;mso-wrap-distance-top:0;mso-wrap-distance-right:9pt;mso-wrap-distance-bottom:0;mso-position-horizontal:absolute;mso-position-horizontal-relative:text;mso-position-vertical:absolute;mso-position-vertical-relative:text" from="426pt,137.05pt" to="481.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" strokeweight="3pt">
                <v:stroke miterlimit="4" joinstyle="miter"/>
              </v:line>
            </w:pict>
          </mc:Fallback>
        </mc:AlternateContent>
      </w:r>
      <w:r w:rsidR="00301FF2">
        <w:rPr>
          <w:noProof/>
        </w:rPr>
        <mc:AlternateContent>
          <mc:Choice Requires="wps">
            <w:drawing>
              <wp:anchor distT="0" distB="0" distL="114300" distR="114300" simplePos="0" relativeHeight="251776000" behindDoc="0" locked="0" layoutInCell="1" allowOverlap="1" wp14:anchorId="49378EEC" wp14:editId="1098EF3A">
                <wp:simplePos x="0" y="0"/>
                <wp:positionH relativeFrom="column">
                  <wp:posOffset>5372100</wp:posOffset>
                </wp:positionH>
                <wp:positionV relativeFrom="paragraph">
                  <wp:posOffset>835660</wp:posOffset>
                </wp:positionV>
                <wp:extent cx="1647825" cy="1990725"/>
                <wp:effectExtent l="0" t="0" r="28575" b="28575"/>
                <wp:wrapNone/>
                <wp:docPr id="774301132" name="Oval 31"/>
                <wp:cNvGraphicFramePr/>
                <a:graphic xmlns:a="http://schemas.openxmlformats.org/drawingml/2006/main">
                  <a:graphicData uri="http://schemas.microsoft.com/office/word/2010/wordprocessingShape">
                    <wps:wsp>
                      <wps:cNvSpPr/>
                      <wps:spPr>
                        <a:xfrm>
                          <a:off x="0" y="0"/>
                          <a:ext cx="1647825" cy="1990725"/>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oval w14:anchorId="24BB8DA6" id="Oval 31" o:spid="_x0000_s1026" style="position:absolute;margin-left:423pt;margin-top:65.8pt;width:129.75pt;height:156.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" filled="f" strokeweight="2pt">
                <v:stroke miterlimit="4" joinstyle="miter"/>
                <v:textbox style="mso-fit-shape-to-text:t" inset="3pt,3pt,3pt,3pt"/>
              </v:oval>
            </w:pict>
          </mc:Fallback>
        </mc:AlternateContent>
      </w:r>
      <w:r w:rsidR="00301FF2">
        <w:rPr>
          <w:noProof/>
        </w:rPr>
        <mc:AlternateContent>
          <mc:Choice Requires="wps">
            <w:drawing>
              <wp:anchor distT="0" distB="0" distL="114300" distR="114300" simplePos="0" relativeHeight="251764736" behindDoc="0" locked="0" layoutInCell="1" allowOverlap="1" wp14:anchorId="2E03415E" wp14:editId="1FE8578E">
                <wp:simplePos x="0" y="0"/>
                <wp:positionH relativeFrom="column">
                  <wp:posOffset>-171450</wp:posOffset>
                </wp:positionH>
                <wp:positionV relativeFrom="paragraph">
                  <wp:posOffset>1892935</wp:posOffset>
                </wp:positionV>
                <wp:extent cx="1323975" cy="390525"/>
                <wp:effectExtent l="0" t="0" r="0" b="0"/>
                <wp:wrapNone/>
                <wp:docPr id="1911956757" name="Text Box 20"/>
                <wp:cNvGraphicFramePr/>
                <a:graphic xmlns:a="http://schemas.openxmlformats.org/drawingml/2006/main">
                  <a:graphicData uri="http://schemas.microsoft.com/office/word/2010/wordprocessingShape">
                    <wps:wsp>
                      <wps:cNvSpPr txBox="1"/>
                      <wps:spPr>
                        <a:xfrm>
                          <a:off x="0" y="0"/>
                          <a:ext cx="1323975" cy="3905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B35063B" w14:textId="31FB9BC7" w:rsidR="00301FF2" w:rsidRDefault="00301FF2">
                            <w:r>
                              <w:t>CHARTS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E03415E" id="Text Box 20" o:spid="_x0000_s1052" type="#_x0000_t202" style="position:absolute;margin-left:-13.5pt;margin-top:149.05pt;width:104.25pt;height:30.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" filled="f" stroked="f" strokeweight="1pt">
                <v:stroke miterlimit="4"/>
                <v:textbox style="mso-fit-shape-to-text:t" inset="4pt,4pt,4pt,4pt">
                  <w:txbxContent>
                    <w:p w14:paraId="3B35063B" w14:textId="31FB9BC7" w:rsidR="00301FF2" w:rsidRDefault="00301FF2">
                      <w:r>
                        <w:t>CHARTS</w:t>
                      </w:r>
                    </w:p>
                  </w:txbxContent>
                </v:textbox>
              </v:shape>
            </w:pict>
          </mc:Fallback>
        </mc:AlternateContent>
      </w:r>
      <w:r w:rsidR="00301FF2">
        <w:rPr>
          <w:noProof/>
        </w:rPr>
        <mc:AlternateContent>
          <mc:Choice Requires="wps">
            <w:drawing>
              <wp:anchor distT="0" distB="0" distL="114300" distR="114300" simplePos="0" relativeHeight="251763712" behindDoc="0" locked="0" layoutInCell="1" allowOverlap="1" wp14:anchorId="33A4EBFC" wp14:editId="63C004F2">
                <wp:simplePos x="0" y="0"/>
                <wp:positionH relativeFrom="column">
                  <wp:posOffset>-276225</wp:posOffset>
                </wp:positionH>
                <wp:positionV relativeFrom="paragraph">
                  <wp:posOffset>1292860</wp:posOffset>
                </wp:positionV>
                <wp:extent cx="1514475" cy="485775"/>
                <wp:effectExtent l="0" t="0" r="0" b="0"/>
                <wp:wrapNone/>
                <wp:docPr id="643487919" name="Text Box 19"/>
                <wp:cNvGraphicFramePr/>
                <a:graphic xmlns:a="http://schemas.openxmlformats.org/drawingml/2006/main">
                  <a:graphicData uri="http://schemas.microsoft.com/office/word/2010/wordprocessingShape">
                    <wps:wsp>
                      <wps:cNvSpPr txBox="1"/>
                      <wps:spPr>
                        <a:xfrm>
                          <a:off x="0" y="0"/>
                          <a:ext cx="1514475" cy="4857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302FFAE" w14:textId="3935A4FA" w:rsidR="00301FF2" w:rsidRDefault="00301FF2">
                            <w:r>
                              <w:t>HOSPITAL REPORTS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4EBFC" id="Text Box 19" o:spid="_x0000_s1053" type="#_x0000_t202" style="position:absolute;margin-left:-21.75pt;margin-top:101.8pt;width:119.25pt;height:3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" filled="f" stroked="f" strokeweight="1pt">
                <v:stroke miterlimit="4"/>
                <v:textbox inset="4pt,4pt,4pt,4pt">
                  <w:txbxContent>
                    <w:p w14:paraId="2302FFAE" w14:textId="3935A4FA" w:rsidR="00301FF2" w:rsidRDefault="00301FF2">
                      <w:r>
                        <w:t>HOSPITAL REPORTS</w:t>
                      </w:r>
                    </w:p>
                  </w:txbxContent>
                </v:textbox>
              </v:shape>
            </w:pict>
          </mc:Fallback>
        </mc:AlternateContent>
      </w:r>
      <w:r w:rsidR="00301FF2">
        <w:rPr>
          <w:noProof/>
        </w:rPr>
        <mc:AlternateContent>
          <mc:Choice Requires="wps">
            <w:drawing>
              <wp:anchor distT="0" distB="0" distL="114300" distR="114300" simplePos="0" relativeHeight="251762688" behindDoc="0" locked="0" layoutInCell="1" allowOverlap="1" wp14:anchorId="75F16391" wp14:editId="5A6ED352">
                <wp:simplePos x="0" y="0"/>
                <wp:positionH relativeFrom="column">
                  <wp:posOffset>-161925</wp:posOffset>
                </wp:positionH>
                <wp:positionV relativeFrom="paragraph">
                  <wp:posOffset>740410</wp:posOffset>
                </wp:positionV>
                <wp:extent cx="1304925" cy="238125"/>
                <wp:effectExtent l="0" t="0" r="0" b="0"/>
                <wp:wrapNone/>
                <wp:docPr id="422764446" name="Text Box 18"/>
                <wp:cNvGraphicFramePr/>
                <a:graphic xmlns:a="http://schemas.openxmlformats.org/drawingml/2006/main">
                  <a:graphicData uri="http://schemas.microsoft.com/office/word/2010/wordprocessingShape">
                    <wps:wsp>
                      <wps:cNvSpPr txBox="1"/>
                      <wps:spPr>
                        <a:xfrm>
                          <a:off x="0" y="0"/>
                          <a:ext cx="1304925" cy="2381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13F565E" w14:textId="6C5B0C56" w:rsidR="00301FF2" w:rsidRDefault="00301FF2">
                            <w:r>
                              <w:t>PARENTAL INFO</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5F16391" id="_x0000_s1054" type="#_x0000_t202" style="position:absolute;margin-left:-12.75pt;margin-top:58.3pt;width:102.75pt;height:18.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" filled="f" stroked="f" strokeweight="1pt">
                <v:stroke miterlimit="4"/>
                <v:textbox style="mso-fit-shape-to-text:t" inset="4pt,4pt,4pt,4pt">
                  <w:txbxContent>
                    <w:p w14:paraId="213F565E" w14:textId="6C5B0C56" w:rsidR="00301FF2" w:rsidRDefault="00301FF2">
                      <w:r>
                        <w:t>PARENTAL INFO</w:t>
                      </w:r>
                    </w:p>
                  </w:txbxContent>
                </v:textbox>
              </v:shape>
            </w:pict>
          </mc:Fallback>
        </mc:AlternateContent>
      </w:r>
      <w:r w:rsidR="00301FF2">
        <w:rPr>
          <w:noProof/>
        </w:rPr>
        <mc:AlternateContent>
          <mc:Choice Requires="wps">
            <w:drawing>
              <wp:anchor distT="0" distB="0" distL="114300" distR="114300" simplePos="0" relativeHeight="251761664" behindDoc="0" locked="0" layoutInCell="1" allowOverlap="1" wp14:anchorId="0C4DB88C" wp14:editId="1E414F8A">
                <wp:simplePos x="0" y="0"/>
                <wp:positionH relativeFrom="column">
                  <wp:posOffset>-152400</wp:posOffset>
                </wp:positionH>
                <wp:positionV relativeFrom="paragraph">
                  <wp:posOffset>121285</wp:posOffset>
                </wp:positionV>
                <wp:extent cx="1085850" cy="247650"/>
                <wp:effectExtent l="0" t="0" r="0" b="0"/>
                <wp:wrapNone/>
                <wp:docPr id="80015851" name="Text Box 17"/>
                <wp:cNvGraphicFramePr/>
                <a:graphic xmlns:a="http://schemas.openxmlformats.org/drawingml/2006/main">
                  <a:graphicData uri="http://schemas.microsoft.com/office/word/2010/wordprocessingShape">
                    <wps:wsp>
                      <wps:cNvSpPr txBox="1"/>
                      <wps:spPr>
                        <a:xfrm>
                          <a:off x="0" y="0"/>
                          <a:ext cx="1085850" cy="2476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400137B" w14:textId="6F051D33" w:rsidR="00301FF2" w:rsidRDefault="00301FF2">
                            <w:r>
                              <w:t>DASHBOARD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4DB88C" id="Text Box 17" o:spid="_x0000_s1055" type="#_x0000_t202" style="position:absolute;margin-left:-12pt;margin-top:9.55pt;width:85.5pt;height:19.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" filled="f" stroked="f" strokeweight="1pt">
                <v:stroke miterlimit="4"/>
                <v:textbox inset="4pt,4pt,4pt,4pt">
                  <w:txbxContent>
                    <w:p w14:paraId="6400137B" w14:textId="6F051D33" w:rsidR="00301FF2" w:rsidRDefault="00301FF2">
                      <w:r>
                        <w:t>DASHBOARD</w:t>
                      </w:r>
                    </w:p>
                  </w:txbxContent>
                </v:textbox>
              </v:shape>
            </w:pict>
          </mc:Fallback>
        </mc:AlternateContent>
      </w:r>
      <w:r w:rsidR="00301FF2">
        <w:rPr>
          <w:noProof/>
        </w:rPr>
        <mc:AlternateContent>
          <mc:Choice Requires="wps">
            <w:drawing>
              <wp:anchor distT="0" distB="0" distL="114300" distR="114300" simplePos="0" relativeHeight="251760640" behindDoc="0" locked="0" layoutInCell="1" allowOverlap="1" wp14:anchorId="5DC730F7" wp14:editId="2203EC77">
                <wp:simplePos x="0" y="0"/>
                <wp:positionH relativeFrom="column">
                  <wp:posOffset>66676</wp:posOffset>
                </wp:positionH>
                <wp:positionV relativeFrom="paragraph">
                  <wp:posOffset>3121660</wp:posOffset>
                </wp:positionV>
                <wp:extent cx="609600" cy="371475"/>
                <wp:effectExtent l="0" t="0" r="0" b="0"/>
                <wp:wrapNone/>
                <wp:docPr id="1289375005" name="Text Box 16"/>
                <wp:cNvGraphicFramePr/>
                <a:graphic xmlns:a="http://schemas.openxmlformats.org/drawingml/2006/main">
                  <a:graphicData uri="http://schemas.microsoft.com/office/word/2010/wordprocessingShape">
                    <wps:wsp>
                      <wps:cNvSpPr txBox="1"/>
                      <wps:spPr>
                        <a:xfrm>
                          <a:off x="0" y="0"/>
                          <a:ext cx="609600" cy="3714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4E69B86" w14:textId="3ACFB1F3" w:rsidR="00E26CFC" w:rsidRPr="00E26CFC" w:rsidRDefault="00E26CFC">
                            <w:pPr>
                              <w:rPr>
                                <w:sz w:val="18"/>
                                <w:szCs w:val="18"/>
                              </w:rPr>
                            </w:pPr>
                            <w:r w:rsidRPr="00E26CFC">
                              <w:rPr>
                                <w:sz w:val="18"/>
                                <w:szCs w:val="18"/>
                              </w:rPr>
                              <w:t>BUTT</w:t>
                            </w:r>
                            <w:r>
                              <w:rPr>
                                <w:sz w:val="18"/>
                                <w:szCs w:val="18"/>
                              </w:rPr>
                              <w:t>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30F7" id="Text Box 16" o:spid="_x0000_s1056" type="#_x0000_t202" style="position:absolute;margin-left:5.25pt;margin-top:245.8pt;width:48pt;height:2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" filled="f" stroked="f" strokeweight="1pt">
                <v:stroke miterlimit="4"/>
                <v:textbox inset="4pt,4pt,4pt,4pt">
                  <w:txbxContent>
                    <w:p w14:paraId="04E69B86" w14:textId="3ACFB1F3" w:rsidR="00E26CFC" w:rsidRPr="00E26CFC" w:rsidRDefault="00E26CFC">
                      <w:pPr>
                        <w:rPr>
                          <w:sz w:val="18"/>
                          <w:szCs w:val="18"/>
                        </w:rPr>
                      </w:pPr>
                      <w:r w:rsidRPr="00E26CFC">
                        <w:rPr>
                          <w:sz w:val="18"/>
                          <w:szCs w:val="18"/>
                        </w:rPr>
                        <w:t>BUTT</w:t>
                      </w:r>
                      <w:r>
                        <w:rPr>
                          <w:sz w:val="18"/>
                          <w:szCs w:val="18"/>
                        </w:rPr>
                        <w:t>ON</w:t>
                      </w:r>
                    </w:p>
                  </w:txbxContent>
                </v:textbox>
              </v:shape>
            </w:pict>
          </mc:Fallback>
        </mc:AlternateContent>
      </w:r>
      <w:r w:rsidR="00301FF2" w:rsidRPr="00C65396">
        <mc:AlternateContent>
          <mc:Choice Requires="wps">
            <w:drawing>
              <wp:anchor distT="0" distB="0" distL="114300" distR="114300" simplePos="0" relativeHeight="251743232" behindDoc="0" locked="0" layoutInCell="1" allowOverlap="1" wp14:anchorId="2E9ED820" wp14:editId="5472CA0E">
                <wp:simplePos x="0" y="0"/>
                <wp:positionH relativeFrom="margin">
                  <wp:posOffset>-95250</wp:posOffset>
                </wp:positionH>
                <wp:positionV relativeFrom="paragraph">
                  <wp:posOffset>2874010</wp:posOffset>
                </wp:positionV>
                <wp:extent cx="990600" cy="762000"/>
                <wp:effectExtent l="0" t="0" r="19050" b="19050"/>
                <wp:wrapNone/>
                <wp:docPr id="989765827" name="Oval 7"/>
                <wp:cNvGraphicFramePr/>
                <a:graphic xmlns:a="http://schemas.openxmlformats.org/drawingml/2006/main">
                  <a:graphicData uri="http://schemas.microsoft.com/office/word/2010/wordprocessingShape">
                    <wps:wsp>
                      <wps:cNvSpPr/>
                      <wps:spPr>
                        <a:xfrm>
                          <a:off x="0" y="0"/>
                          <a:ext cx="990600" cy="76200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C99109" id="Oval 7" o:spid="_x0000_s1026" style="position:absolute;margin-left:-7.5pt;margin-top:226.3pt;width:78pt;height:60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" filled="f" strokeweight="2pt">
                <v:stroke miterlimit="4" joinstyle="miter"/>
                <v:textbox inset="3pt,3pt,3pt,3pt"/>
                <w10:wrap anchorx="margin"/>
              </v:oval>
            </w:pict>
          </mc:Fallback>
        </mc:AlternateContent>
      </w:r>
      <w:r w:rsidR="00E26CFC">
        <w:rPr>
          <w:noProof/>
        </w:rPr>
        <mc:AlternateContent>
          <mc:Choice Requires="wps">
            <w:drawing>
              <wp:anchor distT="0" distB="0" distL="114300" distR="114300" simplePos="0" relativeHeight="251759616" behindDoc="0" locked="0" layoutInCell="1" allowOverlap="1" wp14:anchorId="73F8A747" wp14:editId="5A9F8FA4">
                <wp:simplePos x="0" y="0"/>
                <wp:positionH relativeFrom="column">
                  <wp:posOffset>2038350</wp:posOffset>
                </wp:positionH>
                <wp:positionV relativeFrom="paragraph">
                  <wp:posOffset>1807210</wp:posOffset>
                </wp:positionV>
                <wp:extent cx="2390775" cy="1228725"/>
                <wp:effectExtent l="0" t="0" r="0" b="0"/>
                <wp:wrapNone/>
                <wp:docPr id="1261152269" name="Text Box 15"/>
                <wp:cNvGraphicFramePr/>
                <a:graphic xmlns:a="http://schemas.openxmlformats.org/drawingml/2006/main">
                  <a:graphicData uri="http://schemas.microsoft.com/office/word/2010/wordprocessingShape">
                    <wps:wsp>
                      <wps:cNvSpPr txBox="1"/>
                      <wps:spPr>
                        <a:xfrm>
                          <a:off x="0" y="0"/>
                          <a:ext cx="2390775" cy="12287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2AECA3F" w14:textId="134AF0BD" w:rsidR="00E26CFC" w:rsidRDefault="00E26CFC">
                            <w:r>
                              <w:t xml:space="preserve">          VACCINATION STATUS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3F8A747" id="Text Box 15" o:spid="_x0000_s1057" type="#_x0000_t202" style="position:absolute;margin-left:160.5pt;margin-top:142.3pt;width:188.25pt;height:96.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" filled="f" stroked="f" strokeweight="1pt">
                <v:stroke miterlimit="4"/>
                <v:textbox style="mso-fit-shape-to-text:t" inset="4pt,4pt,4pt,4pt">
                  <w:txbxContent>
                    <w:p w14:paraId="42AECA3F" w14:textId="134AF0BD" w:rsidR="00E26CFC" w:rsidRDefault="00E26CFC">
                      <w:r>
                        <w:t xml:space="preserve">          VACCINATION STATUS</w:t>
                      </w:r>
                    </w:p>
                  </w:txbxContent>
                </v:textbox>
              </v:shape>
            </w:pict>
          </mc:Fallback>
        </mc:AlternateContent>
      </w:r>
      <w:r w:rsidR="006D4753" w:rsidRPr="00C65396">
        <mc:AlternateContent>
          <mc:Choice Requires="wps">
            <w:drawing>
              <wp:anchor distT="0" distB="0" distL="114300" distR="114300" simplePos="0" relativeHeight="251741184" behindDoc="0" locked="0" layoutInCell="1" allowOverlap="1" wp14:anchorId="33607C23" wp14:editId="094B667C">
                <wp:simplePos x="0" y="0"/>
                <wp:positionH relativeFrom="column">
                  <wp:posOffset>1619250</wp:posOffset>
                </wp:positionH>
                <wp:positionV relativeFrom="paragraph">
                  <wp:posOffset>1294130</wp:posOffset>
                </wp:positionV>
                <wp:extent cx="3533775" cy="2505075"/>
                <wp:effectExtent l="0" t="0" r="28575" b="28575"/>
                <wp:wrapNone/>
                <wp:docPr id="1213279332" name="Rectangle 5"/>
                <wp:cNvGraphicFramePr/>
                <a:graphic xmlns:a="http://schemas.openxmlformats.org/drawingml/2006/main">
                  <a:graphicData uri="http://schemas.microsoft.com/office/word/2010/wordprocessingShape">
                    <wps:wsp>
                      <wps:cNvSpPr/>
                      <wps:spPr>
                        <a:xfrm>
                          <a:off x="0" y="0"/>
                          <a:ext cx="3533775" cy="25050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34FB3" id="Rectangle 5" o:spid="_x0000_s1026" style="position:absolute;margin-left:127.5pt;margin-top:101.9pt;width:278.25pt;height:19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" filled="f" strokeweight="2pt">
                <v:stroke miterlimit="4"/>
                <v:textbox inset="3pt,3pt,3pt,3pt"/>
              </v:rect>
            </w:pict>
          </mc:Fallback>
        </mc:AlternateContent>
      </w:r>
      <w:r w:rsidR="006D4753" w:rsidRPr="00C65396">
        <mc:AlternateContent>
          <mc:Choice Requires="wps">
            <w:drawing>
              <wp:anchor distT="0" distB="0" distL="114300" distR="114300" simplePos="0" relativeHeight="251734016" behindDoc="0" locked="0" layoutInCell="1" allowOverlap="1" wp14:anchorId="63717ADC" wp14:editId="6EA2E3EC">
                <wp:simplePos x="0" y="0"/>
                <wp:positionH relativeFrom="column">
                  <wp:posOffset>-285750</wp:posOffset>
                </wp:positionH>
                <wp:positionV relativeFrom="paragraph">
                  <wp:posOffset>598170</wp:posOffset>
                </wp:positionV>
                <wp:extent cx="1600200" cy="485775"/>
                <wp:effectExtent l="0" t="0" r="19050" b="28575"/>
                <wp:wrapNone/>
                <wp:docPr id="61557496" name="Rectangle 4"/>
                <wp:cNvGraphicFramePr/>
                <a:graphic xmlns:a="http://schemas.openxmlformats.org/drawingml/2006/main">
                  <a:graphicData uri="http://schemas.microsoft.com/office/word/2010/wordprocessingShape">
                    <wps:wsp>
                      <wps:cNvSpPr/>
                      <wps:spPr>
                        <a:xfrm>
                          <a:off x="0" y="0"/>
                          <a:ext cx="1600200" cy="4857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9ABE1D" id="Rectangle 4" o:spid="_x0000_s1026" style="position:absolute;margin-left:-22.5pt;margin-top:47.1pt;width:126pt;height:38.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" filled="f" strokeweight="2pt">
                <v:stroke miterlimit="4"/>
                <v:textbox inset="3pt,3pt,3pt,3pt"/>
              </v:rect>
            </w:pict>
          </mc:Fallback>
        </mc:AlternateContent>
      </w:r>
      <w:r w:rsidR="006D4753" w:rsidRPr="00C65396">
        <mc:AlternateContent>
          <mc:Choice Requires="wps">
            <w:drawing>
              <wp:anchor distT="0" distB="0" distL="114300" distR="114300" simplePos="0" relativeHeight="251736064" behindDoc="0" locked="0" layoutInCell="1" allowOverlap="1" wp14:anchorId="26EE120B" wp14:editId="313F56E0">
                <wp:simplePos x="0" y="0"/>
                <wp:positionH relativeFrom="column">
                  <wp:posOffset>-295275</wp:posOffset>
                </wp:positionH>
                <wp:positionV relativeFrom="paragraph">
                  <wp:posOffset>1217930</wp:posOffset>
                </wp:positionV>
                <wp:extent cx="1600200" cy="523875"/>
                <wp:effectExtent l="0" t="0" r="19050" b="28575"/>
                <wp:wrapNone/>
                <wp:docPr id="1881133845" name="Rectangle 4"/>
                <wp:cNvGraphicFramePr/>
                <a:graphic xmlns:a="http://schemas.openxmlformats.org/drawingml/2006/main">
                  <a:graphicData uri="http://schemas.microsoft.com/office/word/2010/wordprocessingShape">
                    <wps:wsp>
                      <wps:cNvSpPr/>
                      <wps:spPr>
                        <a:xfrm>
                          <a:off x="0" y="0"/>
                          <a:ext cx="1600200" cy="5238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3D525F" id="Rectangle 4" o:spid="_x0000_s1026" style="position:absolute;margin-left:-23.25pt;margin-top:95.9pt;width:126pt;height:41.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" filled="f" strokeweight="2pt">
                <v:stroke miterlimit="4"/>
                <v:textbox inset="3pt,3pt,3pt,3pt"/>
              </v:rect>
            </w:pict>
          </mc:Fallback>
        </mc:AlternateContent>
      </w:r>
      <w:r w:rsidR="006D4753">
        <w:rPr>
          <w:noProof/>
        </w:rPr>
        <mc:AlternateContent>
          <mc:Choice Requires="wps">
            <w:drawing>
              <wp:anchor distT="0" distB="0" distL="114300" distR="114300" simplePos="0" relativeHeight="251744256" behindDoc="0" locked="0" layoutInCell="1" allowOverlap="1" wp14:anchorId="07FD62A1" wp14:editId="7A0ADFAD">
                <wp:simplePos x="0" y="0"/>
                <wp:positionH relativeFrom="margin">
                  <wp:posOffset>-314325</wp:posOffset>
                </wp:positionH>
                <wp:positionV relativeFrom="paragraph">
                  <wp:posOffset>1826260</wp:posOffset>
                </wp:positionV>
                <wp:extent cx="1600200" cy="552450"/>
                <wp:effectExtent l="0" t="0" r="19050" b="19050"/>
                <wp:wrapNone/>
                <wp:docPr id="1814952533" name="Rectangle 8"/>
                <wp:cNvGraphicFramePr/>
                <a:graphic xmlns:a="http://schemas.openxmlformats.org/drawingml/2006/main">
                  <a:graphicData uri="http://schemas.microsoft.com/office/word/2010/wordprocessingShape">
                    <wps:wsp>
                      <wps:cNvSpPr/>
                      <wps:spPr>
                        <a:xfrm flipV="1">
                          <a:off x="0" y="0"/>
                          <a:ext cx="1600200" cy="5524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D57E" id="Rectangle 8" o:spid="_x0000_s1026" style="position:absolute;margin-left:-24.75pt;margin-top:143.8pt;width:126pt;height:43.5pt;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" filled="f" strokeweight="2pt">
                <v:stroke miterlimit="4"/>
                <v:textbox inset="3pt,3pt,3pt,3pt"/>
                <w10:wrap anchorx="margin"/>
              </v:rect>
            </w:pict>
          </mc:Fallback>
        </mc:AlternateContent>
      </w:r>
      <w:r w:rsidR="002646ED" w:rsidRPr="00C65396">
        <w:br w:type="page"/>
      </w:r>
    </w:p>
    <w:p w14:paraId="422A75FB" w14:textId="6CE567E6" w:rsidR="002646ED" w:rsidRPr="006D4753" w:rsidRDefault="006D4753">
      <w:pPr>
        <w:rPr>
          <w:b/>
          <w:bCs/>
          <w:sz w:val="28"/>
          <w:szCs w:val="26"/>
        </w:rPr>
      </w:pPr>
      <w:r>
        <w:rPr>
          <w:noProof/>
        </w:rPr>
        <w:lastRenderedPageBreak/>
        <mc:AlternateContent>
          <mc:Choice Requires="wps">
            <w:drawing>
              <wp:anchor distT="0" distB="0" distL="114300" distR="114300" simplePos="0" relativeHeight="251745280" behindDoc="0" locked="0" layoutInCell="1" allowOverlap="1" wp14:anchorId="76AA6A08" wp14:editId="38613618">
                <wp:simplePos x="0" y="0"/>
                <wp:positionH relativeFrom="margin">
                  <wp:align>right</wp:align>
                </wp:positionH>
                <wp:positionV relativeFrom="paragraph">
                  <wp:posOffset>253366</wp:posOffset>
                </wp:positionV>
                <wp:extent cx="7010400" cy="552450"/>
                <wp:effectExtent l="0" t="0" r="19050" b="19050"/>
                <wp:wrapNone/>
                <wp:docPr id="861173153" name="Rectangle 9"/>
                <wp:cNvGraphicFramePr/>
                <a:graphic xmlns:a="http://schemas.openxmlformats.org/drawingml/2006/main">
                  <a:graphicData uri="http://schemas.microsoft.com/office/word/2010/wordprocessingShape">
                    <wps:wsp>
                      <wps:cNvSpPr/>
                      <wps:spPr>
                        <a:xfrm>
                          <a:off x="0" y="0"/>
                          <a:ext cx="7010400" cy="55245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156F9" id="Rectangle 9" o:spid="_x0000_s1026" style="position:absolute;margin-left:500.8pt;margin-top:19.95pt;width:552pt;height:43.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" filled="f" strokeweight="2pt">
                <v:stroke miterlimit="4"/>
                <v:textbox inset="3pt,3pt,3pt,3pt"/>
                <w10:wrap anchorx="margin"/>
              </v:rect>
            </w:pict>
          </mc:Fallback>
        </mc:AlternateContent>
      </w:r>
      <w:r>
        <w:rPr>
          <w:b/>
          <w:bCs/>
          <w:sz w:val="28"/>
          <w:szCs w:val="26"/>
        </w:rPr>
        <w:t xml:space="preserve">                                     HOSPITAL</w:t>
      </w:r>
      <w:r w:rsidRPr="00CC0208">
        <w:rPr>
          <w:b/>
          <w:bCs/>
          <w:sz w:val="28"/>
          <w:szCs w:val="26"/>
        </w:rPr>
        <w:t xml:space="preserve"> PORTAL WIRE FRAM</w:t>
      </w:r>
    </w:p>
    <w:p w14:paraId="25680839" w14:textId="5119E99A" w:rsidR="002646ED" w:rsidRDefault="006D4753">
      <w:r>
        <w:t xml:space="preserve">                                                                     NAV BAR</w:t>
      </w:r>
    </w:p>
    <w:p w14:paraId="4B1BFDBD" w14:textId="782F5CE9" w:rsidR="006E02CA" w:rsidRDefault="006E02CA" w:rsidP="006E02CA">
      <w:pPr>
        <w:tabs>
          <w:tab w:val="left" w:pos="6525"/>
        </w:tabs>
      </w:pPr>
      <w:r>
        <w:t xml:space="preserve"> </w:t>
      </w:r>
    </w:p>
    <w:p w14:paraId="78138A6A" w14:textId="4C0C5B7E" w:rsidR="006E02CA" w:rsidRDefault="00E26CFC" w:rsidP="006E02CA">
      <w:pPr>
        <w:tabs>
          <w:tab w:val="left" w:pos="945"/>
        </w:tabs>
      </w:pPr>
      <w:r>
        <w:rPr>
          <w:noProof/>
        </w:rPr>
        <mc:AlternateContent>
          <mc:Choice Requires="wps">
            <w:drawing>
              <wp:anchor distT="0" distB="0" distL="114300" distR="114300" simplePos="0" relativeHeight="251746304" behindDoc="0" locked="0" layoutInCell="1" allowOverlap="1" wp14:anchorId="4A5360F2" wp14:editId="6DC3257B">
                <wp:simplePos x="0" y="0"/>
                <wp:positionH relativeFrom="margin">
                  <wp:align>center</wp:align>
                </wp:positionH>
                <wp:positionV relativeFrom="paragraph">
                  <wp:posOffset>55880</wp:posOffset>
                </wp:positionV>
                <wp:extent cx="6953250" cy="2486025"/>
                <wp:effectExtent l="0" t="0" r="19050" b="28575"/>
                <wp:wrapNone/>
                <wp:docPr id="433934417" name="Rectangle 10"/>
                <wp:cNvGraphicFramePr/>
                <a:graphic xmlns:a="http://schemas.openxmlformats.org/drawingml/2006/main">
                  <a:graphicData uri="http://schemas.microsoft.com/office/word/2010/wordprocessingShape">
                    <wps:wsp>
                      <wps:cNvSpPr/>
                      <wps:spPr>
                        <a:xfrm>
                          <a:off x="0" y="0"/>
                          <a:ext cx="6953250" cy="24860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9655C" id="Rectangle 10" o:spid="_x0000_s1026" style="position:absolute;margin-left:0;margin-top:4.4pt;width:547.5pt;height:195.7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" filled="f" strokeweight="2pt">
                <v:stroke miterlimit="4"/>
                <v:textbox inset="3pt,3pt,3pt,3pt"/>
                <w10:wrap anchorx="margin"/>
              </v:rect>
            </w:pict>
          </mc:Fallback>
        </mc:AlternateContent>
      </w:r>
      <w:r w:rsidR="006E02CA">
        <w:tab/>
        <w:t xml:space="preserve">                                                 </w:t>
      </w:r>
    </w:p>
    <w:p w14:paraId="75467457" w14:textId="33CB0D4C" w:rsidR="002646ED" w:rsidRDefault="006E02CA" w:rsidP="006E02CA">
      <w:pPr>
        <w:tabs>
          <w:tab w:val="left" w:pos="945"/>
        </w:tabs>
      </w:pPr>
      <w:r>
        <w:t xml:space="preserve">                                                                    DISPLAY BAR</w:t>
      </w:r>
    </w:p>
    <w:p w14:paraId="11AF8540" w14:textId="66D28D5E" w:rsidR="002646ED" w:rsidRDefault="002646ED"/>
    <w:p w14:paraId="36862D7C" w14:textId="68740784" w:rsidR="002646ED" w:rsidRDefault="00301FF2">
      <w:r>
        <w:rPr>
          <w:noProof/>
        </w:rPr>
        <mc:AlternateContent>
          <mc:Choice Requires="wps">
            <w:drawing>
              <wp:anchor distT="0" distB="0" distL="114300" distR="114300" simplePos="0" relativeHeight="251772928" behindDoc="0" locked="0" layoutInCell="1" allowOverlap="1" wp14:anchorId="46514691" wp14:editId="6B816D12">
                <wp:simplePos x="0" y="0"/>
                <wp:positionH relativeFrom="column">
                  <wp:posOffset>5067300</wp:posOffset>
                </wp:positionH>
                <wp:positionV relativeFrom="paragraph">
                  <wp:posOffset>4812030</wp:posOffset>
                </wp:positionV>
                <wp:extent cx="1581150" cy="638175"/>
                <wp:effectExtent l="0" t="0" r="0" b="0"/>
                <wp:wrapNone/>
                <wp:docPr id="282714640" name="Text Box 28"/>
                <wp:cNvGraphicFramePr/>
                <a:graphic xmlns:a="http://schemas.openxmlformats.org/drawingml/2006/main">
                  <a:graphicData uri="http://schemas.microsoft.com/office/word/2010/wordprocessingShape">
                    <wps:wsp>
                      <wps:cNvSpPr txBox="1"/>
                      <wps:spPr>
                        <a:xfrm>
                          <a:off x="0" y="0"/>
                          <a:ext cx="1581150" cy="6381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E9E7950" w14:textId="5AA7A202" w:rsidR="00301FF2" w:rsidRDefault="00301FF2">
                            <w:r>
                              <w:t>CARD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6514691" id="_x0000_s1058" type="#_x0000_t202" style="position:absolute;margin-left:399pt;margin-top:378.9pt;width:124.5pt;height:50.2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" filled="f" stroked="f" strokeweight="1pt">
                <v:stroke miterlimit="4"/>
                <v:textbox style="mso-fit-shape-to-text:t" inset="4pt,4pt,4pt,4pt">
                  <w:txbxContent>
                    <w:p w14:paraId="7E9E7950" w14:textId="5AA7A202" w:rsidR="00301FF2" w:rsidRDefault="00301FF2">
                      <w:r>
                        <w:t>CARD</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0505C1FE" wp14:editId="26E89DA8">
                <wp:simplePos x="0" y="0"/>
                <wp:positionH relativeFrom="column">
                  <wp:posOffset>3038475</wp:posOffset>
                </wp:positionH>
                <wp:positionV relativeFrom="paragraph">
                  <wp:posOffset>4840605</wp:posOffset>
                </wp:positionV>
                <wp:extent cx="1333500" cy="657225"/>
                <wp:effectExtent l="0" t="0" r="0" b="0"/>
                <wp:wrapNone/>
                <wp:docPr id="1523479673" name="Text Box 27"/>
                <wp:cNvGraphicFramePr/>
                <a:graphic xmlns:a="http://schemas.openxmlformats.org/drawingml/2006/main">
                  <a:graphicData uri="http://schemas.microsoft.com/office/word/2010/wordprocessingShape">
                    <wps:wsp>
                      <wps:cNvSpPr txBox="1"/>
                      <wps:spPr>
                        <a:xfrm>
                          <a:off x="0" y="0"/>
                          <a:ext cx="1333500" cy="65722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0DBAC50" w14:textId="4D24E4FC" w:rsidR="00301FF2" w:rsidRDefault="00301FF2">
                            <w:r>
                              <w:t>CARD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505C1FE" id="Text Box 27" o:spid="_x0000_s1059" type="#_x0000_t202" style="position:absolute;margin-left:239.25pt;margin-top:381.15pt;width:105pt;height:51.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" filled="f" stroked="f" strokeweight="1pt">
                <v:stroke miterlimit="4"/>
                <v:textbox style="mso-fit-shape-to-text:t" inset="4pt,4pt,4pt,4pt">
                  <w:txbxContent>
                    <w:p w14:paraId="70DBAC50" w14:textId="4D24E4FC" w:rsidR="00301FF2" w:rsidRDefault="00301FF2">
                      <w:r>
                        <w:t>CARD</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0D577B2" wp14:editId="69DD07A8">
                <wp:simplePos x="0" y="0"/>
                <wp:positionH relativeFrom="column">
                  <wp:posOffset>438150</wp:posOffset>
                </wp:positionH>
                <wp:positionV relativeFrom="paragraph">
                  <wp:posOffset>4792980</wp:posOffset>
                </wp:positionV>
                <wp:extent cx="1466850" cy="914400"/>
                <wp:effectExtent l="0" t="0" r="0" b="0"/>
                <wp:wrapNone/>
                <wp:docPr id="602713665" name="Text Box 26"/>
                <wp:cNvGraphicFramePr/>
                <a:graphic xmlns:a="http://schemas.openxmlformats.org/drawingml/2006/main">
                  <a:graphicData uri="http://schemas.microsoft.com/office/word/2010/wordprocessingShape">
                    <wps:wsp>
                      <wps:cNvSpPr txBox="1"/>
                      <wps:spPr>
                        <a:xfrm>
                          <a:off x="0" y="0"/>
                          <a:ext cx="1466850" cy="914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11690A" w14:textId="56848B5A" w:rsidR="00301FF2" w:rsidRDefault="00301FF2">
                            <w:r>
                              <w:t>CARD</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0D577B2" id="Text Box 26" o:spid="_x0000_s1060" type="#_x0000_t202" style="position:absolute;margin-left:34.5pt;margin-top:377.4pt;width:115.5pt;height:1in;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" filled="f" stroked="f" strokeweight="1pt">
                <v:stroke miterlimit="4"/>
                <v:textbox style="mso-fit-shape-to-text:t" inset="4pt,4pt,4pt,4pt">
                  <w:txbxContent>
                    <w:p w14:paraId="7B11690A" w14:textId="56848B5A" w:rsidR="00301FF2" w:rsidRDefault="00301FF2">
                      <w:r>
                        <w:t>CARD</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024D26FE" wp14:editId="2971D4A0">
                <wp:simplePos x="0" y="0"/>
                <wp:positionH relativeFrom="column">
                  <wp:posOffset>790575</wp:posOffset>
                </wp:positionH>
                <wp:positionV relativeFrom="paragraph">
                  <wp:posOffset>3783330</wp:posOffset>
                </wp:positionV>
                <wp:extent cx="4857750" cy="522605"/>
                <wp:effectExtent l="0" t="0" r="0" b="0"/>
                <wp:wrapNone/>
                <wp:docPr id="753730029" name="Text Box 25"/>
                <wp:cNvGraphicFramePr/>
                <a:graphic xmlns:a="http://schemas.openxmlformats.org/drawingml/2006/main">
                  <a:graphicData uri="http://schemas.microsoft.com/office/word/2010/wordprocessingShape">
                    <wps:wsp>
                      <wps:cNvSpPr txBox="1"/>
                      <wps:spPr>
                        <a:xfrm>
                          <a:off x="0" y="0"/>
                          <a:ext cx="4857750" cy="52260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43CEF9E" w14:textId="2D9EECFD" w:rsidR="00301FF2" w:rsidRPr="00301FF2" w:rsidRDefault="00301FF2">
                            <w:pPr>
                              <w:rPr>
                                <w:b/>
                                <w:bCs/>
                              </w:rPr>
                            </w:pPr>
                            <w:r>
                              <w:t xml:space="preserve">                                                  </w:t>
                            </w:r>
                            <w:r w:rsidRPr="00301FF2">
                              <w:rPr>
                                <w:b/>
                                <w:bCs/>
                              </w:rPr>
                              <w:t xml:space="preserve"> VACCINES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4D26FE" id="_x0000_s1061" type="#_x0000_t202" style="position:absolute;margin-left:62.25pt;margin-top:297.9pt;width:382.5pt;height:41.1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" filled="f" stroked="f" strokeweight="1pt">
                <v:stroke miterlimit="4"/>
                <v:textbox inset="4pt,4pt,4pt,4pt">
                  <w:txbxContent>
                    <w:p w14:paraId="543CEF9E" w14:textId="2D9EECFD" w:rsidR="00301FF2" w:rsidRPr="00301FF2" w:rsidRDefault="00301FF2">
                      <w:pPr>
                        <w:rPr>
                          <w:b/>
                          <w:bCs/>
                        </w:rPr>
                      </w:pPr>
                      <w:r>
                        <w:t xml:space="preserve">                                                  </w:t>
                      </w:r>
                      <w:r w:rsidRPr="00301FF2">
                        <w:rPr>
                          <w:b/>
                          <w:bCs/>
                        </w:rPr>
                        <w:t xml:space="preserve"> VACCINES</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82082CF" wp14:editId="078AB83E">
                <wp:simplePos x="0" y="0"/>
                <wp:positionH relativeFrom="column">
                  <wp:posOffset>4791075</wp:posOffset>
                </wp:positionH>
                <wp:positionV relativeFrom="paragraph">
                  <wp:posOffset>2897505</wp:posOffset>
                </wp:positionV>
                <wp:extent cx="1819275" cy="398780"/>
                <wp:effectExtent l="0" t="0" r="0" b="0"/>
                <wp:wrapNone/>
                <wp:docPr id="981411347" name="Text Box 24"/>
                <wp:cNvGraphicFramePr/>
                <a:graphic xmlns:a="http://schemas.openxmlformats.org/drawingml/2006/main">
                  <a:graphicData uri="http://schemas.microsoft.com/office/word/2010/wordprocessingShape">
                    <wps:wsp>
                      <wps:cNvSpPr txBox="1"/>
                      <wps:spPr>
                        <a:xfrm>
                          <a:off x="0" y="0"/>
                          <a:ext cx="1819275" cy="3987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36D6107" w14:textId="2AA98E24" w:rsidR="00301FF2" w:rsidRDefault="00301FF2">
                            <w:r>
                              <w:t>VACCINATED PERSON</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82082CF" id="Text Box 24" o:spid="_x0000_s1062" type="#_x0000_t202" style="position:absolute;margin-left:377.25pt;margin-top:228.15pt;width:143.25pt;height:31.4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" filled="f" stroked="f" strokeweight="1pt">
                <v:stroke miterlimit="4"/>
                <v:textbox style="mso-fit-shape-to-text:t" inset="4pt,4pt,4pt,4pt">
                  <w:txbxContent>
                    <w:p w14:paraId="236D6107" w14:textId="2AA98E24" w:rsidR="00301FF2" w:rsidRDefault="00301FF2">
                      <w:r>
                        <w:t>VACCINATED PERSON</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BA8D0" wp14:editId="3F1B58E7">
                <wp:simplePos x="0" y="0"/>
                <wp:positionH relativeFrom="column">
                  <wp:posOffset>2352675</wp:posOffset>
                </wp:positionH>
                <wp:positionV relativeFrom="paragraph">
                  <wp:posOffset>2878455</wp:posOffset>
                </wp:positionV>
                <wp:extent cx="1952625" cy="447675"/>
                <wp:effectExtent l="0" t="0" r="0" b="0"/>
                <wp:wrapNone/>
                <wp:docPr id="1781609994" name="Text Box 23"/>
                <wp:cNvGraphicFramePr/>
                <a:graphic xmlns:a="http://schemas.openxmlformats.org/drawingml/2006/main">
                  <a:graphicData uri="http://schemas.microsoft.com/office/word/2010/wordprocessingShape">
                    <wps:wsp>
                      <wps:cNvSpPr txBox="1"/>
                      <wps:spPr>
                        <a:xfrm>
                          <a:off x="0" y="0"/>
                          <a:ext cx="1952625" cy="4476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546ECE6" w14:textId="44A945BB" w:rsidR="00301FF2" w:rsidRDefault="00301FF2">
                            <w:r>
                              <w:t>HOSPITAL PATIENTS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F2BA8D0" id="Text Box 23" o:spid="_x0000_s1063" type="#_x0000_t202" style="position:absolute;margin-left:185.25pt;margin-top:226.65pt;width:153.75pt;height:35.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" filled="f" stroked="f" strokeweight="1pt">
                <v:stroke miterlimit="4"/>
                <v:textbox style="mso-fit-shape-to-text:t" inset="4pt,4pt,4pt,4pt">
                  <w:txbxContent>
                    <w:p w14:paraId="1546ECE6" w14:textId="44A945BB" w:rsidR="00301FF2" w:rsidRDefault="00301FF2">
                      <w:r>
                        <w:t>HOSPITAL PATIENTS</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36294182" wp14:editId="599BF989">
                <wp:simplePos x="0" y="0"/>
                <wp:positionH relativeFrom="column">
                  <wp:posOffset>9525</wp:posOffset>
                </wp:positionH>
                <wp:positionV relativeFrom="paragraph">
                  <wp:posOffset>2878455</wp:posOffset>
                </wp:positionV>
                <wp:extent cx="1924050" cy="447675"/>
                <wp:effectExtent l="0" t="0" r="0" b="0"/>
                <wp:wrapNone/>
                <wp:docPr id="1461951499" name="Text Box 22"/>
                <wp:cNvGraphicFramePr/>
                <a:graphic xmlns:a="http://schemas.openxmlformats.org/drawingml/2006/main">
                  <a:graphicData uri="http://schemas.microsoft.com/office/word/2010/wordprocessingShape">
                    <wps:wsp>
                      <wps:cNvSpPr txBox="1"/>
                      <wps:spPr>
                        <a:xfrm>
                          <a:off x="0" y="0"/>
                          <a:ext cx="1924050" cy="4476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C6F4780" w14:textId="500FD84C" w:rsidR="00301FF2" w:rsidRDefault="00301FF2">
                            <w:r>
                              <w:t>TOTAL VISITORS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6294182" id="_x0000_s1064" type="#_x0000_t202" style="position:absolute;margin-left:.75pt;margin-top:226.65pt;width:151.5pt;height:3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" filled="f" stroked="f" strokeweight="1pt">
                <v:stroke miterlimit="4"/>
                <v:textbox style="mso-fit-shape-to-text:t" inset="4pt,4pt,4pt,4pt">
                  <w:txbxContent>
                    <w:p w14:paraId="2C6F4780" w14:textId="500FD84C" w:rsidR="00301FF2" w:rsidRDefault="00301FF2">
                      <w:r>
                        <w:t>TOTAL VISITORS</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FCF32DC" wp14:editId="01C0A4EF">
                <wp:simplePos x="0" y="0"/>
                <wp:positionH relativeFrom="column">
                  <wp:posOffset>609600</wp:posOffset>
                </wp:positionH>
                <wp:positionV relativeFrom="paragraph">
                  <wp:posOffset>1916430</wp:posOffset>
                </wp:positionV>
                <wp:extent cx="4933950" cy="333375"/>
                <wp:effectExtent l="0" t="0" r="0" b="0"/>
                <wp:wrapNone/>
                <wp:docPr id="1378134553" name="Text Box 21"/>
                <wp:cNvGraphicFramePr/>
                <a:graphic xmlns:a="http://schemas.openxmlformats.org/drawingml/2006/main">
                  <a:graphicData uri="http://schemas.microsoft.com/office/word/2010/wordprocessingShape">
                    <wps:wsp>
                      <wps:cNvSpPr txBox="1"/>
                      <wps:spPr>
                        <a:xfrm>
                          <a:off x="0" y="0"/>
                          <a:ext cx="4933950" cy="33337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E5F7A6C" w14:textId="585CBF90" w:rsidR="00301FF2" w:rsidRDefault="00301FF2">
                            <w:r>
                              <w:t xml:space="preserve">                                </w:t>
                            </w:r>
                            <w:proofErr w:type="gramStart"/>
                            <w:r>
                              <w:t>INFORMATION  ABOUT</w:t>
                            </w:r>
                            <w:proofErr w:type="gramEnd"/>
                            <w:r>
                              <w:t xml:space="preserve">  HOSPITAL</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5FCF32DC" id="_x0000_s1065" type="#_x0000_t202" style="position:absolute;margin-left:48pt;margin-top:150.9pt;width:388.5pt;height:26.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" filled="f" stroked="f" strokeweight="1pt">
                <v:stroke miterlimit="4"/>
                <v:textbox style="mso-fit-shape-to-text:t" inset="4pt,4pt,4pt,4pt">
                  <w:txbxContent>
                    <w:p w14:paraId="2E5F7A6C" w14:textId="585CBF90" w:rsidR="00301FF2" w:rsidRDefault="00301FF2">
                      <w:r>
                        <w:t xml:space="preserve">                                </w:t>
                      </w:r>
                      <w:proofErr w:type="gramStart"/>
                      <w:r>
                        <w:t>INFORMATION  ABOUT</w:t>
                      </w:r>
                      <w:proofErr w:type="gramEnd"/>
                      <w:r>
                        <w:t xml:space="preserve">  HOSPITAL</w:t>
                      </w:r>
                    </w:p>
                  </w:txbxContent>
                </v:textbox>
              </v:shape>
            </w:pict>
          </mc:Fallback>
        </mc:AlternateContent>
      </w:r>
      <w:r w:rsidR="006E02CA">
        <w:rPr>
          <w:noProof/>
        </w:rPr>
        <mc:AlternateContent>
          <mc:Choice Requires="wps">
            <w:drawing>
              <wp:anchor distT="0" distB="0" distL="114300" distR="114300" simplePos="0" relativeHeight="251756544" behindDoc="0" locked="0" layoutInCell="1" allowOverlap="1" wp14:anchorId="56818A6D" wp14:editId="66CC0577">
                <wp:simplePos x="0" y="0"/>
                <wp:positionH relativeFrom="margin">
                  <wp:align>left</wp:align>
                </wp:positionH>
                <wp:positionV relativeFrom="paragraph">
                  <wp:posOffset>4440556</wp:posOffset>
                </wp:positionV>
                <wp:extent cx="2409825" cy="1552575"/>
                <wp:effectExtent l="0" t="0" r="28575" b="28575"/>
                <wp:wrapNone/>
                <wp:docPr id="1110134997" name="Rectangle 14"/>
                <wp:cNvGraphicFramePr/>
                <a:graphic xmlns:a="http://schemas.openxmlformats.org/drawingml/2006/main">
                  <a:graphicData uri="http://schemas.microsoft.com/office/word/2010/wordprocessingShape">
                    <wps:wsp>
                      <wps:cNvSpPr/>
                      <wps:spPr>
                        <a:xfrm>
                          <a:off x="0" y="0"/>
                          <a:ext cx="2409825" cy="15525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1BE25" id="Rectangle 14" o:spid="_x0000_s1026" style="position:absolute;margin-left:0;margin-top:349.65pt;width:189.75pt;height:122.2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" filled="f" strokeweight="2pt">
                <v:stroke miterlimit="4"/>
                <v:textbox inset="3pt,3pt,3pt,3pt"/>
                <w10:wrap anchorx="margin"/>
              </v:rect>
            </w:pict>
          </mc:Fallback>
        </mc:AlternateContent>
      </w:r>
      <w:r w:rsidR="006E02CA">
        <w:rPr>
          <w:noProof/>
        </w:rPr>
        <mc:AlternateContent>
          <mc:Choice Requires="wps">
            <w:drawing>
              <wp:anchor distT="0" distB="0" distL="114300" distR="114300" simplePos="0" relativeHeight="251758592" behindDoc="0" locked="0" layoutInCell="1" allowOverlap="1" wp14:anchorId="118A8B60" wp14:editId="245D643B">
                <wp:simplePos x="0" y="0"/>
                <wp:positionH relativeFrom="column">
                  <wp:posOffset>2714625</wp:posOffset>
                </wp:positionH>
                <wp:positionV relativeFrom="paragraph">
                  <wp:posOffset>4440555</wp:posOffset>
                </wp:positionV>
                <wp:extent cx="1905000" cy="1562100"/>
                <wp:effectExtent l="0" t="0" r="19050" b="19050"/>
                <wp:wrapNone/>
                <wp:docPr id="1114449244" name="Rectangle 14"/>
                <wp:cNvGraphicFramePr/>
                <a:graphic xmlns:a="http://schemas.openxmlformats.org/drawingml/2006/main">
                  <a:graphicData uri="http://schemas.microsoft.com/office/word/2010/wordprocessingShape">
                    <wps:wsp>
                      <wps:cNvSpPr/>
                      <wps:spPr>
                        <a:xfrm>
                          <a:off x="0" y="0"/>
                          <a:ext cx="1905000" cy="15621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12301" id="Rectangle 14" o:spid="_x0000_s1026" style="position:absolute;margin-left:213.75pt;margin-top:349.65pt;width:150pt;height:1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" filled="f" strokeweight="2pt">
                <v:stroke miterlimit="4"/>
                <v:textbox inset="3pt,3pt,3pt,3pt"/>
              </v:rect>
            </w:pict>
          </mc:Fallback>
        </mc:AlternateContent>
      </w:r>
      <w:r w:rsidR="006E02CA">
        <w:rPr>
          <w:noProof/>
        </w:rPr>
        <mc:AlternateContent>
          <mc:Choice Requires="wps">
            <w:drawing>
              <wp:anchor distT="0" distB="0" distL="114300" distR="114300" simplePos="0" relativeHeight="251754496" behindDoc="0" locked="0" layoutInCell="1" allowOverlap="1" wp14:anchorId="505CE863" wp14:editId="6DF4F470">
                <wp:simplePos x="0" y="0"/>
                <wp:positionH relativeFrom="margin">
                  <wp:align>right</wp:align>
                </wp:positionH>
                <wp:positionV relativeFrom="paragraph">
                  <wp:posOffset>4383405</wp:posOffset>
                </wp:positionV>
                <wp:extent cx="2000250" cy="1609725"/>
                <wp:effectExtent l="0" t="0" r="19050" b="28575"/>
                <wp:wrapNone/>
                <wp:docPr id="943196884" name="Rectangle 14"/>
                <wp:cNvGraphicFramePr/>
                <a:graphic xmlns:a="http://schemas.openxmlformats.org/drawingml/2006/main">
                  <a:graphicData uri="http://schemas.microsoft.com/office/word/2010/wordprocessingShape">
                    <wps:wsp>
                      <wps:cNvSpPr/>
                      <wps:spPr>
                        <a:xfrm>
                          <a:off x="0" y="0"/>
                          <a:ext cx="2000250" cy="16097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F97BE" id="Rectangle 14" o:spid="_x0000_s1026" style="position:absolute;margin-left:106.3pt;margin-top:345.15pt;width:157.5pt;height:126.7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" filled="f" strokeweight="2pt">
                <v:stroke miterlimit="4"/>
                <v:textbox inset="3pt,3pt,3pt,3pt"/>
                <w10:wrap anchorx="margin"/>
              </v:rect>
            </w:pict>
          </mc:Fallback>
        </mc:AlternateContent>
      </w:r>
      <w:r w:rsidR="006E02CA">
        <w:rPr>
          <w:noProof/>
        </w:rPr>
        <mc:AlternateContent>
          <mc:Choice Requires="wps">
            <w:drawing>
              <wp:anchor distT="0" distB="0" distL="114300" distR="114300" simplePos="0" relativeHeight="251753472" behindDoc="0" locked="0" layoutInCell="1" allowOverlap="1" wp14:anchorId="51579219" wp14:editId="7E18036C">
                <wp:simplePos x="0" y="0"/>
                <wp:positionH relativeFrom="margin">
                  <wp:align>right</wp:align>
                </wp:positionH>
                <wp:positionV relativeFrom="paragraph">
                  <wp:posOffset>3773805</wp:posOffset>
                </wp:positionV>
                <wp:extent cx="7115175" cy="342900"/>
                <wp:effectExtent l="0" t="0" r="28575" b="19050"/>
                <wp:wrapNone/>
                <wp:docPr id="1405664845" name="Rectangle 13"/>
                <wp:cNvGraphicFramePr/>
                <a:graphic xmlns:a="http://schemas.openxmlformats.org/drawingml/2006/main">
                  <a:graphicData uri="http://schemas.microsoft.com/office/word/2010/wordprocessingShape">
                    <wps:wsp>
                      <wps:cNvSpPr/>
                      <wps:spPr>
                        <a:xfrm>
                          <a:off x="0" y="0"/>
                          <a:ext cx="7115175" cy="342900"/>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ect w14:anchorId="30FF835C" id="Rectangle 13" o:spid="_x0000_s1026" style="position:absolute;margin-left:509.05pt;margin-top:297.15pt;width:560.25pt;height:27pt;z-index:251753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" filled="f" strokeweight="2pt">
                <v:stroke miterlimit="4"/>
                <v:textbox style="mso-fit-shape-to-text:t" inset="3pt,3pt,3pt,3pt"/>
                <w10:wrap anchorx="margin"/>
              </v:rect>
            </w:pict>
          </mc:Fallback>
        </mc:AlternateContent>
      </w:r>
      <w:r w:rsidR="006E02CA">
        <w:rPr>
          <w:noProof/>
        </w:rPr>
        <mc:AlternateContent>
          <mc:Choice Requires="wps">
            <w:drawing>
              <wp:anchor distT="0" distB="0" distL="114300" distR="114300" simplePos="0" relativeHeight="251752448" behindDoc="0" locked="0" layoutInCell="1" allowOverlap="1" wp14:anchorId="22FECC61" wp14:editId="45343598">
                <wp:simplePos x="0" y="0"/>
                <wp:positionH relativeFrom="column">
                  <wp:posOffset>457200</wp:posOffset>
                </wp:positionH>
                <wp:positionV relativeFrom="paragraph">
                  <wp:posOffset>1859280</wp:posOffset>
                </wp:positionV>
                <wp:extent cx="5553075" cy="504825"/>
                <wp:effectExtent l="0" t="0" r="28575" b="28575"/>
                <wp:wrapNone/>
                <wp:docPr id="2142077939" name="Rectangle 12"/>
                <wp:cNvGraphicFramePr/>
                <a:graphic xmlns:a="http://schemas.openxmlformats.org/drawingml/2006/main">
                  <a:graphicData uri="http://schemas.microsoft.com/office/word/2010/wordprocessingShape">
                    <wps:wsp>
                      <wps:cNvSpPr/>
                      <wps:spPr>
                        <a:xfrm>
                          <a:off x="0" y="0"/>
                          <a:ext cx="5553075" cy="50482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209863" id="Rectangle 12" o:spid="_x0000_s1026" style="position:absolute;margin-left:36pt;margin-top:146.4pt;width:437.25pt;height:39.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" filled="f" strokeweight="2pt">
                <v:stroke miterlimit="4"/>
                <v:textbox inset="3pt,3pt,3pt,3pt"/>
              </v:rect>
            </w:pict>
          </mc:Fallback>
        </mc:AlternateContent>
      </w:r>
      <w:r w:rsidR="006E02CA">
        <w:rPr>
          <w:noProof/>
        </w:rPr>
        <mc:AlternateContent>
          <mc:Choice Requires="wps">
            <w:drawing>
              <wp:anchor distT="0" distB="0" distL="114300" distR="114300" simplePos="0" relativeHeight="251747328" behindDoc="0" locked="0" layoutInCell="1" allowOverlap="1" wp14:anchorId="1F289854" wp14:editId="4416CADF">
                <wp:simplePos x="0" y="0"/>
                <wp:positionH relativeFrom="margin">
                  <wp:align>right</wp:align>
                </wp:positionH>
                <wp:positionV relativeFrom="paragraph">
                  <wp:posOffset>2707005</wp:posOffset>
                </wp:positionV>
                <wp:extent cx="2286000" cy="790575"/>
                <wp:effectExtent l="0" t="0" r="19050" b="28575"/>
                <wp:wrapNone/>
                <wp:docPr id="1892302265" name="Rectangle 11"/>
                <wp:cNvGraphicFramePr/>
                <a:graphic xmlns:a="http://schemas.openxmlformats.org/drawingml/2006/main">
                  <a:graphicData uri="http://schemas.microsoft.com/office/word/2010/wordprocessingShape">
                    <wps:wsp>
                      <wps:cNvSpPr/>
                      <wps:spPr>
                        <a:xfrm>
                          <a:off x="0" y="0"/>
                          <a:ext cx="2286000" cy="7905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07488D05" id="Rectangle 11" o:spid="_x0000_s1026" style="position:absolute;margin-left:128.8pt;margin-top:213.15pt;width:180pt;height:62.25pt;z-index:2517473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" filled="f" strokeweight="2pt">
                <v:stroke miterlimit="4"/>
                <v:textbox style="mso-fit-shape-to-text:t" inset="3pt,3pt,3pt,3pt"/>
                <w10:wrap anchorx="margin"/>
              </v:rect>
            </w:pict>
          </mc:Fallback>
        </mc:AlternateContent>
      </w:r>
      <w:r w:rsidR="006E02CA">
        <w:rPr>
          <w:noProof/>
        </w:rPr>
        <mc:AlternateContent>
          <mc:Choice Requires="wps">
            <w:drawing>
              <wp:anchor distT="0" distB="0" distL="114300" distR="114300" simplePos="0" relativeHeight="251751424" behindDoc="0" locked="0" layoutInCell="1" allowOverlap="1" wp14:anchorId="2EDC4918" wp14:editId="4BA47F18">
                <wp:simplePos x="0" y="0"/>
                <wp:positionH relativeFrom="column">
                  <wp:posOffset>-180975</wp:posOffset>
                </wp:positionH>
                <wp:positionV relativeFrom="paragraph">
                  <wp:posOffset>2707005</wp:posOffset>
                </wp:positionV>
                <wp:extent cx="2286000" cy="790575"/>
                <wp:effectExtent l="0" t="0" r="19050" b="28575"/>
                <wp:wrapNone/>
                <wp:docPr id="458025578" name="Rectangle 11"/>
                <wp:cNvGraphicFramePr/>
                <a:graphic xmlns:a="http://schemas.openxmlformats.org/drawingml/2006/main">
                  <a:graphicData uri="http://schemas.microsoft.com/office/word/2010/wordprocessingShape">
                    <wps:wsp>
                      <wps:cNvSpPr/>
                      <wps:spPr>
                        <a:xfrm>
                          <a:off x="0" y="0"/>
                          <a:ext cx="2286000" cy="7905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3A656E36" id="Rectangle 11" o:spid="_x0000_s1026" style="position:absolute;margin-left:-14.25pt;margin-top:213.15pt;width:180pt;height:62.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" filled="f" strokeweight="2pt">
                <v:stroke miterlimit="4"/>
                <v:textbox style="mso-fit-shape-to-text:t" inset="3pt,3pt,3pt,3pt"/>
              </v:rect>
            </w:pict>
          </mc:Fallback>
        </mc:AlternateContent>
      </w:r>
      <w:r w:rsidR="006E02CA">
        <w:rPr>
          <w:noProof/>
        </w:rPr>
        <mc:AlternateContent>
          <mc:Choice Requires="wps">
            <w:drawing>
              <wp:anchor distT="0" distB="0" distL="114300" distR="114300" simplePos="0" relativeHeight="251749376" behindDoc="0" locked="0" layoutInCell="1" allowOverlap="1" wp14:anchorId="466EFFBA" wp14:editId="6D1EBFDE">
                <wp:simplePos x="0" y="0"/>
                <wp:positionH relativeFrom="column">
                  <wp:posOffset>2190750</wp:posOffset>
                </wp:positionH>
                <wp:positionV relativeFrom="paragraph">
                  <wp:posOffset>2716530</wp:posOffset>
                </wp:positionV>
                <wp:extent cx="2286000" cy="790575"/>
                <wp:effectExtent l="0" t="0" r="19050" b="28575"/>
                <wp:wrapNone/>
                <wp:docPr id="808222065" name="Rectangle 11"/>
                <wp:cNvGraphicFramePr/>
                <a:graphic xmlns:a="http://schemas.openxmlformats.org/drawingml/2006/main">
                  <a:graphicData uri="http://schemas.microsoft.com/office/word/2010/wordprocessingShape">
                    <wps:wsp>
                      <wps:cNvSpPr/>
                      <wps:spPr>
                        <a:xfrm>
                          <a:off x="0" y="0"/>
                          <a:ext cx="2286000" cy="790575"/>
                        </a:xfrm>
                        <a:prstGeom prst="rect">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3BBB1D94" id="Rectangle 11" o:spid="_x0000_s1026" style="position:absolute;margin-left:172.5pt;margin-top:213.9pt;width:180pt;height:62.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" filled="f" strokeweight="2pt">
                <v:stroke miterlimit="4"/>
                <v:textbox style="mso-fit-shape-to-text:t" inset="3pt,3pt,3pt,3pt"/>
              </v:rect>
            </w:pict>
          </mc:Fallback>
        </mc:AlternateContent>
      </w:r>
      <w:r w:rsidR="002646ED">
        <w:br w:type="page"/>
      </w:r>
    </w:p>
    <w:p w14:paraId="758768F6" w14:textId="213B7CB6" w:rsidR="002646ED" w:rsidRDefault="002646ED"/>
    <w:p w14:paraId="022C0A64" w14:textId="77777777" w:rsidR="002646ED" w:rsidRDefault="002646ED">
      <w:r>
        <w:br w:type="page"/>
      </w:r>
    </w:p>
    <w:p w14:paraId="0FB155F6" w14:textId="54C43B8C" w:rsidR="002646ED" w:rsidRDefault="002646ED"/>
    <w:p w14:paraId="072D57B5" w14:textId="77777777" w:rsidR="002646ED" w:rsidRDefault="002646ED">
      <w:r>
        <w:br w:type="page"/>
      </w:r>
    </w:p>
    <w:p w14:paraId="4088A239" w14:textId="78140C3B" w:rsidR="002646ED" w:rsidRDefault="002646ED"/>
    <w:p w14:paraId="3426385C" w14:textId="77777777" w:rsidR="002646ED" w:rsidRDefault="002646ED">
      <w:r>
        <w:br w:type="page"/>
      </w:r>
    </w:p>
    <w:p w14:paraId="68574C39" w14:textId="12F12658" w:rsidR="002646ED" w:rsidRDefault="002646ED"/>
    <w:p w14:paraId="4858AC6D" w14:textId="77777777" w:rsidR="002646ED" w:rsidRDefault="002646ED">
      <w:r>
        <w:br w:type="page"/>
      </w:r>
    </w:p>
    <w:p w14:paraId="54E93DB5" w14:textId="4686C53E" w:rsidR="002646ED" w:rsidRDefault="002646ED"/>
    <w:p w14:paraId="3B49AD0C" w14:textId="77777777" w:rsidR="002646ED" w:rsidRDefault="002646ED">
      <w:r>
        <w:br w:type="page"/>
      </w:r>
    </w:p>
    <w:p w14:paraId="601952B5" w14:textId="7DDEA7E8" w:rsidR="002646ED" w:rsidRDefault="002646ED"/>
    <w:p w14:paraId="61DC68AA" w14:textId="77777777" w:rsidR="002646ED" w:rsidRDefault="002646ED">
      <w:r>
        <w:br w:type="page"/>
      </w:r>
    </w:p>
    <w:p w14:paraId="1E74B208" w14:textId="77777777" w:rsidR="002646ED" w:rsidRDefault="002646ED"/>
    <w:p w14:paraId="2CA601F2" w14:textId="77777777" w:rsidR="002646ED" w:rsidRDefault="002646ED"/>
    <w:p w14:paraId="1A63F4D7" w14:textId="77777777" w:rsidR="00EF69D8" w:rsidRPr="00EF69D8" w:rsidRDefault="00EF69D8" w:rsidP="00EF69D8"/>
    <w:p w14:paraId="4D45ED03" w14:textId="7569B092" w:rsidR="00CF7269" w:rsidRPr="00495014" w:rsidRDefault="00CF7269" w:rsidP="00505624"/>
    <w:p w14:paraId="64D13DC6" w14:textId="38CF533E" w:rsidR="00DD1468" w:rsidRPr="00495014" w:rsidRDefault="00DD1468" w:rsidP="00DD1468">
      <w:r w:rsidRPr="00495014">
        <w:br w:type="page"/>
      </w:r>
    </w:p>
    <w:p w14:paraId="3BF03F45" w14:textId="53D1A489" w:rsidR="00743D10" w:rsidRPr="00495014" w:rsidRDefault="00743D10" w:rsidP="005D2A28">
      <w:pPr>
        <w:spacing w:after="160" w:line="259" w:lineRule="auto"/>
      </w:pPr>
    </w:p>
    <w:p w14:paraId="6DC0B900" w14:textId="1AC167A6" w:rsidR="006A4307" w:rsidRPr="00DD2790" w:rsidRDefault="00ED77F4" w:rsidP="00B63326">
      <w:r w:rsidRPr="00495014">
        <w:br w:type="page"/>
      </w:r>
    </w:p>
    <w:p w14:paraId="7E4496AD" w14:textId="7274FD48" w:rsidR="00ED77F4" w:rsidRPr="00495014" w:rsidRDefault="00ED77F4">
      <w:pPr>
        <w:spacing w:after="160" w:line="259" w:lineRule="auto"/>
      </w:pPr>
      <w:r w:rsidRPr="00495014">
        <w:lastRenderedPageBreak/>
        <w:br w:type="page"/>
      </w:r>
    </w:p>
    <w:p w14:paraId="408C0C90" w14:textId="4C987C5A" w:rsidR="00194685" w:rsidRPr="00495014" w:rsidRDefault="00194685" w:rsidP="000A7CCA"/>
    <w:p w14:paraId="57CAD730" w14:textId="05C42D12" w:rsidR="00B86DBD" w:rsidRPr="00495014" w:rsidRDefault="00B86DBD">
      <w:pPr>
        <w:spacing w:after="160" w:line="259" w:lineRule="auto"/>
      </w:pPr>
      <w:r w:rsidRPr="00495014">
        <w:br w:type="page"/>
      </w:r>
    </w:p>
    <w:tbl>
      <w:tblPr>
        <w:tblpPr w:leftFromText="180" w:rightFromText="180" w:vertAnchor="page" w:horzAnchor="margin" w:tblpY="1651"/>
        <w:tblW w:w="5000" w:type="pct"/>
        <w:tblLayout w:type="fixed"/>
        <w:tblCellMar>
          <w:left w:w="115" w:type="dxa"/>
          <w:right w:w="115" w:type="dxa"/>
        </w:tblCellMar>
        <w:tblLook w:val="04A0" w:firstRow="1" w:lastRow="0" w:firstColumn="1" w:lastColumn="0" w:noHBand="0" w:noVBand="1"/>
      </w:tblPr>
      <w:tblGrid>
        <w:gridCol w:w="10795"/>
      </w:tblGrid>
      <w:tr w:rsidR="00505624" w:rsidRPr="00425C02" w14:paraId="7DA9E52A" w14:textId="77777777" w:rsidTr="00505624">
        <w:trPr>
          <w:trHeight w:val="284"/>
        </w:trPr>
        <w:tc>
          <w:tcPr>
            <w:tcW w:w="11160" w:type="dxa"/>
            <w:tcBorders>
              <w:top w:val="nil"/>
              <w:left w:val="nil"/>
              <w:bottom w:val="single" w:sz="4" w:space="0" w:color="404040"/>
              <w:right w:val="single" w:sz="4" w:space="0" w:color="404040"/>
            </w:tcBorders>
            <w:shd w:val="clear" w:color="auto" w:fill="264D2B" w:themeFill="accent1"/>
            <w:noWrap/>
            <w:vAlign w:val="center"/>
            <w:hideMark/>
          </w:tcPr>
          <w:p w14:paraId="15CD3D00" w14:textId="77777777" w:rsidR="00505624" w:rsidRPr="00425C02" w:rsidRDefault="00505624" w:rsidP="00505624">
            <w:pPr>
              <w:pStyle w:val="Tabletotal"/>
            </w:pPr>
          </w:p>
        </w:tc>
      </w:tr>
    </w:tbl>
    <w:p w14:paraId="004CD8A1" w14:textId="77777777" w:rsidR="00792405" w:rsidRPr="00495014" w:rsidRDefault="00792405" w:rsidP="000A7CCA"/>
    <w:p w14:paraId="1C50985A" w14:textId="6AF9CEA7" w:rsidR="00B86DBD" w:rsidRDefault="00B86DBD" w:rsidP="000A7CCA">
      <w:pPr>
        <w:rPr>
          <w:noProof/>
        </w:rPr>
      </w:pPr>
    </w:p>
    <w:p w14:paraId="150161BD" w14:textId="6FB4248D" w:rsidR="00FB4726" w:rsidRDefault="00FB4726" w:rsidP="00FB4726">
      <w:pPr>
        <w:rPr>
          <w:noProof/>
        </w:rPr>
      </w:pPr>
    </w:p>
    <w:p w14:paraId="745E070D" w14:textId="49185366" w:rsidR="00FB4726" w:rsidRDefault="00FB4726" w:rsidP="00FB4726">
      <w:pPr>
        <w:rPr>
          <w:noProof/>
        </w:rPr>
      </w:pPr>
    </w:p>
    <w:p w14:paraId="2A4C360D" w14:textId="77777777" w:rsidR="00FB4726" w:rsidRDefault="00FB4726" w:rsidP="00FB4726">
      <w:pPr>
        <w:rPr>
          <w:noProof/>
        </w:rPr>
      </w:pPr>
    </w:p>
    <w:p w14:paraId="1F1F47B2" w14:textId="64A7EFDA" w:rsidR="00FB4726" w:rsidRPr="00FB4726" w:rsidRDefault="00FB4726" w:rsidP="00FB4726">
      <w:pPr>
        <w:sectPr w:rsidR="00FB4726" w:rsidRPr="00FB4726" w:rsidSect="001F0246">
          <w:pgSz w:w="12240" w:h="15840" w:code="1"/>
          <w:pgMar w:top="1701" w:right="720" w:bottom="1672" w:left="720" w:header="432" w:footer="432" w:gutter="0"/>
          <w:cols w:space="720"/>
          <w:docGrid w:linePitch="360"/>
        </w:sectPr>
      </w:pPr>
    </w:p>
    <w:p w14:paraId="5318076D" w14:textId="7207111C" w:rsidR="00194685" w:rsidRPr="007237D4" w:rsidRDefault="00194685" w:rsidP="00194685"/>
    <w:p w14:paraId="6033A95B" w14:textId="1A0B7C4C" w:rsidR="00F45F0A" w:rsidRPr="00F45F0A" w:rsidRDefault="00F45F0A">
      <w:pPr>
        <w:rPr>
          <w:b/>
          <w:sz w:val="44"/>
          <w:szCs w:val="44"/>
        </w:rPr>
      </w:pPr>
      <w:r w:rsidRPr="00F45F0A">
        <w:rPr>
          <w:b/>
          <w:sz w:val="44"/>
          <w:szCs w:val="44"/>
        </w:rPr>
        <w:br w:type="page"/>
      </w:r>
    </w:p>
    <w:p w14:paraId="3A107252" w14:textId="77777777" w:rsidR="00F45F0A" w:rsidRDefault="00F45F0A">
      <w:pPr>
        <w:rPr>
          <w:b/>
        </w:rPr>
      </w:pPr>
    </w:p>
    <w:p w14:paraId="73D1D618" w14:textId="77777777" w:rsidR="00F45F0A" w:rsidRDefault="00F45F0A">
      <w:pPr>
        <w:rPr>
          <w:b/>
        </w:rPr>
      </w:pPr>
    </w:p>
    <w:p w14:paraId="39A10361" w14:textId="226E1157" w:rsidR="00F45F0A" w:rsidRDefault="00F45F0A">
      <w:pPr>
        <w:rPr>
          <w:b/>
        </w:rPr>
      </w:pPr>
      <w:r>
        <w:rPr>
          <w:b/>
        </w:rPr>
        <w:br w:type="page"/>
      </w:r>
    </w:p>
    <w:p w14:paraId="2AC3AA17" w14:textId="6876FF9A" w:rsidR="00F45F0A" w:rsidRDefault="00F45F0A"/>
    <w:p w14:paraId="3838A863" w14:textId="3271E163" w:rsidR="00F45F0A" w:rsidRDefault="00F45F0A">
      <w:r>
        <w:br w:type="page"/>
      </w:r>
    </w:p>
    <w:p w14:paraId="6009866D" w14:textId="77777777" w:rsidR="00F45F0A" w:rsidRDefault="00F45F0A"/>
    <w:p w14:paraId="0C79BD9A" w14:textId="6F27CB75" w:rsidR="00F45F0A" w:rsidRDefault="00F45F0A">
      <w:pPr>
        <w:rPr>
          <w:b/>
        </w:rPr>
      </w:pPr>
      <w:r>
        <w:rPr>
          <w:b/>
        </w:rPr>
        <w:br w:type="page"/>
      </w:r>
    </w:p>
    <w:p w14:paraId="73AE08F5" w14:textId="2B43E029" w:rsidR="00F45F0A" w:rsidRDefault="00F45F0A">
      <w:pPr>
        <w:rPr>
          <w:b/>
        </w:rPr>
      </w:pPr>
    </w:p>
    <w:p w14:paraId="7F635932" w14:textId="0B5FF515" w:rsidR="00B61A17" w:rsidRDefault="00B61A17"/>
    <w:p w14:paraId="65FB3E23" w14:textId="77777777" w:rsidR="00F45F0A" w:rsidRDefault="00F45F0A">
      <w:r>
        <w:br w:type="page"/>
      </w:r>
    </w:p>
    <w:p w14:paraId="61C70627" w14:textId="0060AD39" w:rsidR="00F45F0A" w:rsidRDefault="00F45F0A"/>
    <w:p w14:paraId="17E2147D" w14:textId="7250AF59" w:rsidR="00F45F0A" w:rsidRDefault="00F45F0A">
      <w:r>
        <w:br w:type="page"/>
      </w:r>
    </w:p>
    <w:p w14:paraId="75C0CC0B" w14:textId="4ADD4F70" w:rsidR="00F45F0A" w:rsidRDefault="00F45F0A"/>
    <w:p w14:paraId="273D644A" w14:textId="7884DAA1" w:rsidR="00F45F0A" w:rsidRDefault="00F45F0A">
      <w:r>
        <w:br w:type="page"/>
      </w:r>
    </w:p>
    <w:p w14:paraId="36A09E15" w14:textId="61301754" w:rsidR="00F45F0A" w:rsidRDefault="00F45F0A"/>
    <w:p w14:paraId="2E600192" w14:textId="2C66A547" w:rsidR="000A2C38" w:rsidRPr="007237D4" w:rsidRDefault="00F45F0A" w:rsidP="000A2C38">
      <w:r>
        <w:br w:type="page"/>
      </w:r>
    </w:p>
    <w:p w14:paraId="0CFBEE59" w14:textId="26217473" w:rsidR="00F45F0A" w:rsidRDefault="00F45F0A"/>
    <w:p w14:paraId="3C09DB55" w14:textId="322E9B12" w:rsidR="00F45F0A" w:rsidRDefault="00F45F0A"/>
    <w:p w14:paraId="433F1676" w14:textId="4DA5AEC9" w:rsidR="000A2C38" w:rsidRDefault="000A2C38" w:rsidP="000A2C38">
      <w:pPr>
        <w:rPr>
          <w:b/>
          <w:color w:val="2B612E" w:themeColor="accent2" w:themeShade="80"/>
          <w:sz w:val="44"/>
          <w:szCs w:val="44"/>
        </w:rPr>
      </w:pPr>
      <w:r w:rsidRPr="00F45F0A">
        <w:rPr>
          <w:b/>
          <w:color w:val="2B612E" w:themeColor="accent2" w:themeShade="80"/>
          <w:sz w:val="44"/>
          <w:szCs w:val="44"/>
        </w:rPr>
        <w:t xml:space="preserve">Snapshots of </w:t>
      </w:r>
      <w:r>
        <w:rPr>
          <w:b/>
          <w:color w:val="2B612E" w:themeColor="accent2" w:themeShade="80"/>
          <w:sz w:val="44"/>
          <w:szCs w:val="44"/>
        </w:rPr>
        <w:t>Dashboard</w:t>
      </w:r>
      <w:r w:rsidRPr="00F45F0A">
        <w:rPr>
          <w:b/>
          <w:color w:val="2B612E" w:themeColor="accent2" w:themeShade="80"/>
          <w:sz w:val="44"/>
          <w:szCs w:val="44"/>
        </w:rPr>
        <w:t>;</w:t>
      </w:r>
    </w:p>
    <w:p w14:paraId="734B34EE" w14:textId="30E8089E" w:rsidR="000A2C38" w:rsidRDefault="000A2C38" w:rsidP="000A2C38">
      <w:pPr>
        <w:rPr>
          <w:b/>
          <w:sz w:val="44"/>
          <w:szCs w:val="44"/>
        </w:rPr>
      </w:pPr>
    </w:p>
    <w:p w14:paraId="40FFD250" w14:textId="64C84D76" w:rsidR="00F45F0A" w:rsidRDefault="00F45F0A">
      <w:r>
        <w:br w:type="page"/>
      </w:r>
    </w:p>
    <w:p w14:paraId="17019144" w14:textId="4C7163F6" w:rsidR="00F45F0A" w:rsidRDefault="00F45F0A"/>
    <w:p w14:paraId="3514A43E" w14:textId="2F669DF1" w:rsidR="00F45F0A" w:rsidRDefault="00F45F0A">
      <w:r>
        <w:br w:type="page"/>
      </w:r>
    </w:p>
    <w:p w14:paraId="36C55C44" w14:textId="62B75FAA" w:rsidR="00F45F0A" w:rsidRDefault="00F45F0A"/>
    <w:p w14:paraId="2FDDF6F8" w14:textId="39B14645" w:rsidR="00F45F0A" w:rsidRDefault="00F45F0A">
      <w:r>
        <w:br w:type="page"/>
      </w:r>
    </w:p>
    <w:p w14:paraId="7FA47206" w14:textId="320C4C42" w:rsidR="00F45F0A" w:rsidRDefault="00F45F0A"/>
    <w:p w14:paraId="1CD65FE3" w14:textId="24EA2320" w:rsidR="00F45F0A" w:rsidRDefault="00F45F0A">
      <w:r>
        <w:br w:type="page"/>
      </w:r>
    </w:p>
    <w:p w14:paraId="626AB0C4" w14:textId="3AF0A51B" w:rsidR="00F45F0A" w:rsidRDefault="00F45F0A"/>
    <w:p w14:paraId="255CBE82" w14:textId="77777777" w:rsidR="000A2C38" w:rsidRDefault="000A2C38"/>
    <w:p w14:paraId="4E1F7F6A" w14:textId="440D38EB" w:rsidR="000A2C38" w:rsidRDefault="000A2C38">
      <w:r>
        <w:br w:type="page"/>
      </w:r>
    </w:p>
    <w:p w14:paraId="10E4AB86" w14:textId="77777777" w:rsidR="000A2C38" w:rsidRDefault="000A2C38"/>
    <w:p w14:paraId="00DBDF88" w14:textId="44DBCECD" w:rsidR="000A2C38" w:rsidRDefault="006439A8">
      <w:r>
        <w:rPr>
          <w:noProof/>
        </w:rPr>
        <w:drawing>
          <wp:inline distT="0" distB="0" distL="0" distR="0" wp14:anchorId="3F996A56" wp14:editId="018AF360">
            <wp:extent cx="8618220" cy="5191125"/>
            <wp:effectExtent l="0" t="0" r="0" b="9525"/>
            <wp:docPr id="1475781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1463" name="Picture 1475781463"/>
                    <pic:cNvPicPr/>
                  </pic:nvPicPr>
                  <pic:blipFill>
                    <a:blip r:embed="rId13">
                      <a:extLst>
                        <a:ext uri="{28A0092B-C50C-407E-A947-70E740481C1C}">
                          <a14:useLocalDpi xmlns:a14="http://schemas.microsoft.com/office/drawing/2010/main" val="0"/>
                        </a:ext>
                      </a:extLst>
                    </a:blip>
                    <a:stretch>
                      <a:fillRect/>
                    </a:stretch>
                  </pic:blipFill>
                  <pic:spPr>
                    <a:xfrm>
                      <a:off x="0" y="0"/>
                      <a:ext cx="8618220" cy="5191125"/>
                    </a:xfrm>
                    <a:prstGeom prst="rect">
                      <a:avLst/>
                    </a:prstGeom>
                  </pic:spPr>
                </pic:pic>
              </a:graphicData>
            </a:graphic>
          </wp:inline>
        </w:drawing>
      </w:r>
      <w:r w:rsidR="000A2C38">
        <w:br w:type="page"/>
      </w:r>
    </w:p>
    <w:p w14:paraId="3CFADE37" w14:textId="4AE4BDEF" w:rsidR="00F45F0A" w:rsidRDefault="00F45F0A">
      <w:r>
        <w:lastRenderedPageBreak/>
        <w:br w:type="page"/>
      </w:r>
    </w:p>
    <w:p w14:paraId="36A6E01E" w14:textId="77777777" w:rsidR="00F45F0A" w:rsidRDefault="00F45F0A"/>
    <w:p w14:paraId="6F5F10D9" w14:textId="77777777" w:rsidR="00B86DBD" w:rsidRPr="00495014" w:rsidRDefault="00B86DBD" w:rsidP="000A7CCA">
      <w:pPr>
        <w:sectPr w:rsidR="00B86DBD" w:rsidRPr="00495014" w:rsidSect="001F0246">
          <w:headerReference w:type="default" r:id="rId14"/>
          <w:footerReference w:type="default" r:id="rId15"/>
          <w:pgSz w:w="15840" w:h="12240" w:orient="landscape" w:code="1"/>
          <w:pgMar w:top="720" w:right="1134" w:bottom="720" w:left="1134" w:header="432" w:footer="432" w:gutter="0"/>
          <w:cols w:space="720"/>
          <w:docGrid w:linePitch="360"/>
        </w:sectPr>
      </w:pPr>
    </w:p>
    <w:p w14:paraId="4E5E62B1" w14:textId="0210EE77" w:rsidR="00B86DBD" w:rsidRPr="00495014" w:rsidRDefault="00B86DBD">
      <w:pPr>
        <w:spacing w:after="160" w:line="259" w:lineRule="auto"/>
      </w:pPr>
    </w:p>
    <w:p w14:paraId="28A6EDEF" w14:textId="77777777" w:rsidR="00193F0D" w:rsidRPr="00495014" w:rsidRDefault="00193F0D" w:rsidP="000A7CCA">
      <w:pPr>
        <w:sectPr w:rsidR="00193F0D" w:rsidRPr="00495014" w:rsidSect="001F0246">
          <w:headerReference w:type="default" r:id="rId16"/>
          <w:footerReference w:type="default" r:id="rId17"/>
          <w:pgSz w:w="12240" w:h="15840" w:code="1"/>
          <w:pgMar w:top="1701" w:right="720" w:bottom="1673" w:left="720" w:header="432" w:footer="432" w:gutter="0"/>
          <w:cols w:space="720"/>
          <w:docGrid w:linePitch="360"/>
        </w:sectPr>
      </w:pPr>
    </w:p>
    <w:p w14:paraId="7B0C7AD9" w14:textId="77777777" w:rsidR="00123565" w:rsidRPr="00495014" w:rsidRDefault="00123565" w:rsidP="000A7CCA"/>
    <w:p w14:paraId="28D1C188" w14:textId="77777777" w:rsidR="00123565" w:rsidRPr="00495014" w:rsidRDefault="00123565" w:rsidP="000A7CCA">
      <w:pPr>
        <w:sectPr w:rsidR="00123565" w:rsidRPr="00495014" w:rsidSect="001F0246">
          <w:headerReference w:type="default" r:id="rId18"/>
          <w:footerReference w:type="default" r:id="rId19"/>
          <w:pgSz w:w="15840" w:h="12240" w:orient="landscape" w:code="1"/>
          <w:pgMar w:top="1701" w:right="1134" w:bottom="1673" w:left="1134" w:header="432" w:footer="432" w:gutter="0"/>
          <w:cols w:space="720"/>
          <w:docGrid w:linePitch="360"/>
        </w:sectPr>
      </w:pPr>
    </w:p>
    <w:p w14:paraId="436FBB37" w14:textId="538E48CE" w:rsidR="006A4307" w:rsidRPr="00495014" w:rsidRDefault="006A4307" w:rsidP="0011677C"/>
    <w:sectPr w:rsidR="006A4307" w:rsidRPr="00495014" w:rsidSect="001F0246">
      <w:headerReference w:type="default" r:id="rId20"/>
      <w:footerReference w:type="default" r:id="rId21"/>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CCC19" w14:textId="77777777" w:rsidR="001F0246" w:rsidRDefault="001F0246" w:rsidP="008F1194">
      <w:pPr>
        <w:spacing w:after="0" w:line="240" w:lineRule="auto"/>
      </w:pPr>
      <w:r>
        <w:separator/>
      </w:r>
    </w:p>
  </w:endnote>
  <w:endnote w:type="continuationSeparator" w:id="0">
    <w:p w14:paraId="26E77C7A" w14:textId="77777777" w:rsidR="001F0246" w:rsidRDefault="001F0246"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077175"/>
      <w:docPartObj>
        <w:docPartGallery w:val="Page Numbers (Bottom of Page)"/>
        <w:docPartUnique/>
      </w:docPartObj>
    </w:sdtPr>
    <w:sdtEndPr>
      <w:rPr>
        <w:noProof/>
      </w:rPr>
    </w:sdtEndPr>
    <w:sdtContent>
      <w:p w14:paraId="5921BB52" w14:textId="77777777" w:rsidR="005235DF" w:rsidRDefault="005235DF" w:rsidP="009544F4">
        <w:pPr>
          <w:pStyle w:val="Footer"/>
          <w:jc w:val="center"/>
        </w:pPr>
        <w:r>
          <w:rPr>
            <w:noProof/>
          </w:rPr>
          <mc:AlternateContent>
            <mc:Choice Requires="wps">
              <w:drawing>
                <wp:anchor distT="0" distB="0" distL="114300" distR="114300" simplePos="0" relativeHeight="251633661" behindDoc="1" locked="0" layoutInCell="1" allowOverlap="1" wp14:anchorId="2153DC64" wp14:editId="293AAF10">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071BD5EC"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4B5ABE45" wp14:editId="73424583">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0E8B9275"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688BF" w14:textId="77777777" w:rsidR="005235DF" w:rsidRDefault="005235DF">
    <w:pPr>
      <w:pStyle w:val="Footer"/>
    </w:pPr>
    <w:r>
      <w:rPr>
        <w:noProof/>
      </w:rPr>
      <mc:AlternateContent>
        <mc:Choice Requires="wpg">
          <w:drawing>
            <wp:anchor distT="0" distB="0" distL="114300" distR="114300" simplePos="0" relativeHeight="251734016" behindDoc="1" locked="0" layoutInCell="1" allowOverlap="1" wp14:anchorId="75B9858A" wp14:editId="6944F0F2">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42194678"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dGCyMAAEm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0543192"/>
      <w:docPartObj>
        <w:docPartGallery w:val="Page Numbers (Bottom of Page)"/>
        <w:docPartUnique/>
      </w:docPartObj>
    </w:sdtPr>
    <w:sdtEndPr>
      <w:rPr>
        <w:noProof/>
      </w:rPr>
    </w:sdtEndPr>
    <w:sdtContent>
      <w:p w14:paraId="222D0872" w14:textId="77777777" w:rsidR="005235DF" w:rsidRDefault="005235DF" w:rsidP="009544F4">
        <w:pPr>
          <w:pStyle w:val="Footer"/>
          <w:jc w:val="center"/>
        </w:pPr>
        <w:r>
          <w:rPr>
            <w:noProof/>
          </w:rPr>
          <mc:AlternateContent>
            <mc:Choice Requires="wpg">
              <w:drawing>
                <wp:anchor distT="0" distB="0" distL="114300" distR="114300" simplePos="0" relativeHeight="251680768" behindDoc="1" locked="0" layoutInCell="1" allowOverlap="1" wp14:anchorId="1A2228F5" wp14:editId="2B89FCE5">
                  <wp:simplePos x="0" y="0"/>
                  <wp:positionH relativeFrom="margin">
                    <wp:align>center</wp:align>
                  </wp:positionH>
                  <wp:positionV relativeFrom="page">
                    <wp:align>bottom</wp:align>
                  </wp:positionV>
                  <wp:extent cx="9244584" cy="914400"/>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244584" cy="914400"/>
                            <a:chOff x="0" y="0"/>
                            <a:chExt cx="9245600" cy="914400"/>
                          </a:xfrm>
                        </wpg:grpSpPr>
                        <wps:wsp>
                          <wps:cNvPr id="39" name="Rectangle">
                            <a:extLst>
                              <a:ext uri="{C183D7F6-B498-43B3-948B-1728B52AA6E4}">
                                <adec:decorative xmlns:adec="http://schemas.microsoft.com/office/drawing/2017/decorative" val="1"/>
                              </a:ext>
                            </a:extLst>
                          </wps:cNvPr>
                          <wps:cNvSpPr/>
                          <wps:spPr>
                            <a:xfrm>
                              <a:off x="0" y="50105"/>
                              <a:ext cx="9245600" cy="859155"/>
                            </a:xfrm>
                            <a:prstGeom prst="rect">
                              <a:avLst/>
                            </a:prstGeom>
                            <a:solidFill>
                              <a:schemeClr val="accent1"/>
                            </a:solidFill>
                            <a:ln w="12700">
                              <a:miter lim="400000"/>
                            </a:ln>
                          </wps:spPr>
                          <wps:bodyPr lIns="38100" tIns="38100" rIns="38100" bIns="38100" anchor="ctr"/>
                        </wps:wsp>
                        <wps:wsp>
                          <wps:cNvPr id="38" name="Shape">
                            <a:extLst>
                              <a:ext uri="{C183D7F6-B498-43B3-948B-1728B52AA6E4}">
                                <adec:decorative xmlns:adec="http://schemas.microsoft.com/office/drawing/2017/decorative" val="1"/>
                              </a:ext>
                            </a:extLst>
                          </wps:cNvPr>
                          <wps:cNvSpPr/>
                          <wps:spPr>
                            <a:xfrm>
                              <a:off x="0" y="0"/>
                              <a:ext cx="924560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wpg:wgp>
                    </a:graphicData>
                  </a:graphic>
                  <wp14:sizeRelH relativeFrom="margin">
                    <wp14:pctWidth>0</wp14:pctWidth>
                  </wp14:sizeRelH>
                </wp:anchor>
              </w:drawing>
            </mc:Choice>
            <mc:Fallback>
              <w:pict>
                <v:group w14:anchorId="3BB2CB54" id="Group 9" o:spid="_x0000_s1026" style="position:absolute;margin-left:0;margin-top:0;width:727.9pt;height:1in;z-index:-251635712;mso-position-horizontal:center;mso-position-horizontal-relative:margin;mso-position-vertical:bottom;mso-position-vertical-relative:page;mso-width-relative:margin" coordsize="92456,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">
                  <v:rect id="Rectangle" o:spid="_x0000_s1027" style="position:absolute;top:501;width:92456;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" fillcolor="#264d2b [3204]" stroked="f" strokeweight="1pt">
                    <v:stroke miterlimit="4"/>
                    <v:textbox inset="3pt,3pt,3pt,3pt"/>
                  </v:rect>
                  <v:shape id="Shape" o:spid="_x0000_s1028" style="position:absolute;width:92456;height:9144;visibility:visible;mso-wrap-style:square;v-text-anchor:middle" coordsize="2698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8322033,630301;8298739,630301;8298739,608753;8293258,603673;8252149,603673;8246668,608753;8246668,630301;8223374,630301;8217892,635381;8217892,673439;8223374,678519;8246668,678519;8246668,700066;8252149,705146;8293258,705146;8298739,700066;8298739,678519;8322033,678519;8327515,673439;8327515,635381;8322033,630301;8178154,254931;8156230,254931;8156230,234611;8152119,230801;8115122,230801;8111011,234611;8111011,254931;8089086,254931;8084976,258699;8084976,292947;8089086,296757;8111011,296757;8111011,317077;8115122,320844;8152119,320844;8156230,317077;8156230,296757;8178154,296757;8182265,292947;8182265,258699;8178154,254931;8322033,878882;8298739,878882;8298739,857335;8293258,852255;8252149,852255;8246668,857335;8246668,878882;8223374,878882;8217892,883962;8217892,914400;8326144,914400;8326144,883962;8322033,878882;8322033,381720;8298739,381720;8298739,360172;8293258,355092;8252149,355092;8246668,360172;8246668,381720;8223374,381720;8217892,386800;8217892,424857;8223374,429937;8246668,429937;8246668,451485;8252149,456565;8293258,456565;8298739,451485;8298739,429937;8322033,429937;8327515,424857;8327515,386800;8322033,381720;8322033,131911;8298739,131911;8298739,110321;8293258,105283;8252149,105283;8246668,110321;8246668,131911;8223374,131911;8217892,136991;8217892,175006;8223374,180086;8246668,180086;8246668,201634;8252149,206714;8293258,206714;8298739,201634;8298739,180086;8322033,180086;8327515,175006;8327515,136991;8322033,131911;8178154,754592;8156230,754592;8156230,734314;8152119,730504;8115122,730504;8111011,734314;8111011,754592;8089086,754592;8084976,758402;8084976,792649;8089086,796459;8111011,796459;8111011,816737;8115122,820547;8152119,820547;8156230,816737;8156230,796459;8178154,796459;8182265,792649;8182265,758402;8178154,754592;8178154,503470;8156230,503470;8156230,483193;8152119,479383;8115122,479383;8111011,483193;8111011,503470;8089086,503470;8084976,507280;8084976,541528;8089086,545338;8111011,545338;8111011,565616;8115122,569426;8152119,569426;8156230,565616;8156230,545338;8178154,545338;8182265,541528;8182265,507280;8178154,503470;8037016,634111;8017832,634111;8017832,616373;8013721,612563;7980835,612563;7976724,616373;7976724,634111;7957540,634111;7953429,637921;7953429,668359;7957540,672169;7976724,672169;7976724,689906;7980835,693716;8013721,693716;8017832,689906;8017832,672169;8037016,672169;8041127,668359;8041127,637921;8037016,634111;8037016,883962;8017832,883962;8017832,866225;8013721,862415;7980835,862415;7976724,866225;7976724,883962;7957540,883962;7953429,887772;7953429,914400;8041127,914400;8041127,887772;8037016,883962;8037016,385530;8017832,385530;8017832,367792;8013721,363982;7980835,363982;7976724,367792;7976724,385530;7957540,385530;7953429,389340;7953429,419777;7957540,423587;7976724,423587;7976724,441367;7980835,445135;8013721,445135;8017832,441367;8017832,423587;8037016,423587;8041127,419777;8041127,389340;8037016,385530;8464542,498433;8438507,498433;8438507,474303;8433026,469265;8387807,469265;8382326,474303;8382326,498433;8356290,498433;8350809,503470;8350809,546608;8356290,551688;8382326,551688;8382326,575776;8387807,580856;8434396,580856;8439877,575776;8439877,551688;8465913,551688;8471394,546608;8471394,503470;8464542,498433;8037016,136991;8017832,136991;8017832,119211;8013721,115401;7980835,115401;7976724,119211;7976724,136991;7957540,136991;7953429,140758;7953429,171196;7957540,175006;7976724,175006;7976724,192786;7980835,196596;8013721,196596;8017832,192786;8017832,175006;8037016,175006;8041127,171196;8041127,140758;8037016,136991;8464542,749512;8438507,749512;8438507,725424;8433026,720344;8387807,720344;8382326,725424;8382326,749512;8356290,749512;8350809,754592;8350809,797729;8356290,802809;8382326,802809;8382326,826897;8387807,831977;8434396,831977;8439877,826897;8439877,802809;8465913,802809;8471394,797729;8471394,754592;8464542,749512;8657751,597323;8713933,597323;8720784,591016;8720784,560578;8753671,560578;8760522,554228;8760522,502243;8753671,495893;8720784,495893;8720784,465455;8713933,459105;8657751,459105;8650900,465455;8650900,495893;8618013,495893;8611162,502243;8611162,526330;8611162,526330;8611162,555498;8618013,561848;8650900,561848;8650900,592286;8657751,597323;8760522,806619;8760522,754592;8753671,748242;8720784,748242;8720784,717804;8713933,711496;8657751,711496;8650900,717804;8650900,748242;8618013,748242;8611162,754592;8611162,778679;8611162,778679;8611162,807847;8618013,814197;8650900,814197;8650900,844635;8657751,850985;8713933,850985;8720784,844635;8720784,814197;8753671,814197;8760522,806619;8480986,428667;8486467,433747;8515242,433747;8515242,460375;8520724,465455;8571424,465455;8576905,460375;8576905,433747;8605681,433747;8611162,428667;8611162,381720;8605681,376682;8579645,376682;8579645,350054;8574164,344974;8523464,344974;8517983,350054;8517983,376682;8489207,376682;8483726,381720;8483726,428667;8480986,428667;8480986,677249;8486467,682329;8515242,682329;8515242,708956;8520724,714036;8571424,714036;8576905,708956;8576905,682329;8605681,682329;8611162,677249;8611162,630301;8605681,625221;8579645,625221;8579645,598593;8574164,593556;8523464,593556;8517983,598593;8517983,625221;8489207,625221;8483726,630301;8483726,677249;8480986,677249;0,0;0,94742;8650900,90043;8650900,96393;8657751,102743;8713933,102743;8720784,96393;8720784,90043;8785187,90043;8785187,120481;8749560,120481;8742708,126831;8742708,153458;8742708,153458;8742708,185166;8749560,191516;8785187,191516;8785187,224494;8792038,230801;8855071,230801;8861923,224494;8861923,191516;8897550,191516;8904401,185166;8904401,126831;8897550,120481;8861923,120481;8861923,90043;8918104,90043;8918104,111591;8926326,119211;8996210,119211;8997580,119211;8997580,120481;8997580,192786;9007172,201634;9052391,201634;9052391,243501;9061983,252391;9125016,252391;9125016,313267;9061983,313267;9055132,317077;9055132,254931;9046910,247311;9004431,247311;9004431,210524;8996210,202904;8926326,202904;8918104,210524;8918104,247311;8878366,247311;8870144,254931;8870144,319574;8878366,327194;8918104,327194;8918104,363982;8926326,371602;8996210,371602;8997580,371602;8997580,442595;9007172,451485;9052391,451485;9052391,493353;9061983,502200;9125016,502200;9125016,563076;9061983,563076;9055132,566886;9055132,504740;9046910,497163;9004431,497163;9004431,456565;8996210,448945;8926326,448945;8918104,456565;8918104,493353;8878366,493353;8870144,500973;8870144,565616;8878366,573236;8918104,573236;8918104,610023;8926326,617643;8996210,617643;8997580,617643;8997580,688636;9007172,697526;9052391,697526;9052391,739394;9061983,748242;9125016,748242;9125016,809117;9061983,809117;9055132,812927;9055132,748242;9046910,740664;9004431,740664;9004431,703876;8996210,696256;8926326,696256;8918104,703876;8918104,740664;8878366,740664;8870144,748242;8870144,812927;8878366,820547;8918104,820547;8918104,857335;8926326,864955;8996210,864955;8997580,864955;8997580,866225;8997580,913130;9201751,913130;9201751,883962;9245600,883962;9245600,674709;9201751,674709;9201751,636651;9245600,636651;9245600,427397;9201751,427397;9201751,388070;9245600,388070;9245600,178816;9201751,178816;9201751,136991;9245600,136991;9245600,88773;9245600,88773;9245600,0;0,0;9051021,111591;9005802,111591;9003061,111591;9003061,110321;9003061,88773;9049650,88773;9049650,111591;9051021,111591;9051021,360172;9005802,360172;9004431,360172;9004431,324654;9044169,324654;9051021,320844;9051021,360172;9051021,610023;9005802,610023;9004431,610023;9004431,574506;9044169,574506;9051021,570696;9051021,610023;9051021,858605;9005802,858605;9003061,858605;9003061,857335;9003061,820547;9042799,820547;9049650,816737;9049650,858605;9051021,858605;9183938,858605;9146940,858605;9146940,830707;9183938,830707;9183938,858605;9183938,731774;9146940,731774;9146940,698796;9183938,698796;9183938,731774;9183938,610023;9146940,610023;9146940,583396;9183938,583396;9183938,610023;9183938,484463;9146940,484463;9146940,448945;9183938,448945;9183938,484463;9183938,360172;9146940,360172;9146940,333544;9183938,333544;9183938,360172;9183938,235881;9146940,235881;9146940,200364;9183938,200364;9183938,235881;9183938,111591;9146940,111591;9146940,90043;9183938,90043;9183938,111591;8464542,249851;8438507,249851;8438507,225764;8433026,220684;8387807,220684;8382326,225764;8382326,249851;8356290,249851;8350809,254931;8350809,298027;8356290,303107;8382326,303107;8382326,327194;8387807,332274;8434396,332274;8439877,327194;8439877,303107;8465913,303107;8471394,298027;8471394,254931;8464542,249851;8898920,866225;8863293,866225;8863293,833247;8856441,826897;8793409,826897;8786557,833247;8786557,866225;8750930,866225;8744079,872532;8744079,899160;8744079,899160;8744079,913130;8908512,913130;8908512,872532;8898920,866225;8574164,93853;8523464,93853;8517983,98933;8517983,125561;8489207,125561;8483726,130641;8483726,177546;8489207,182626;8517983,182626;8517983,209254;8523464,214334;8574164,214334;8579645,209254;8579645,182626;8608421,182626;8613902,177546;8613902,130641;8608421,125561;8579645,125561;8579645,98933;8574164,93853;8608421,873802;8579645,873802;8579645,847175;8574164,842095;8523464,842095;8517983,847175;8517983,873802;8489207,873802;8483726,878882;8483726,914400;8616643,914400;8616643,878882;8608421,873802;8713933,211794;8657751,211794;8650900,218144;8650900,248581;8618013,248581;8611162,254931;8611162,279019;8611162,279019;8611162,308187;8618013,314537;8650900,314537;8650900,344974;8657751,351282;8713933,351282;8720784,344974;8720784,314537;8753671,314537;8760522,308187;8760522,253661;8753671,247311;8720784,247311;8720784,216874;8713933,211794;8855071,328464;8792038,328464;8785187,334814;8785187,367792;8749560,367792;8742708,374142;8742708,400770;8742708,400770;8742708,432477;8749560,438827;8785187,438827;8785187,471805;8792038,478113;8855071,478113;8861923,471805;8861923,438827;8897550,438827;8904401,432477;8904401,374142;8897550,367792;8861923,367792;8861923,334814;8855071,328464;8792038,730504;8855071,730504;8861923,724154;8861923,691176;8897550,691176;8904401,684869;8904401,626491;8897550,620183;8861923,620183;8861923,587206;8855071,580856;8792038,580856;8785187,587206;8785187,620183;8749560,620183;8742708,626491;8742708,653161;8742708,653161;8742708,684869;8749560,691176;8785187,691176;8785187,724154;8792038,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anchorx="margin" anchory="page"/>
                </v:group>
              </w:pict>
            </mc:Fallback>
          </mc:AlternateContent>
        </w:r>
        <w:r>
          <w:fldChar w:fldCharType="begin"/>
        </w:r>
        <w:r>
          <w:instrText xml:space="preserve"> PAGE   \* MERGEFORMAT </w:instrText>
        </w:r>
        <w:r>
          <w:fldChar w:fldCharType="separate"/>
        </w:r>
        <w:r>
          <w:rPr>
            <w:noProof/>
          </w:rPr>
          <w:t>12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286958"/>
      <w:docPartObj>
        <w:docPartGallery w:val="Page Numbers (Bottom of Page)"/>
        <w:docPartUnique/>
      </w:docPartObj>
    </w:sdtPr>
    <w:sdtEndPr>
      <w:rPr>
        <w:noProof/>
      </w:rPr>
    </w:sdtEndPr>
    <w:sdtContent>
      <w:p w14:paraId="3B9F94BB" w14:textId="77777777" w:rsidR="005235DF" w:rsidRDefault="005235DF" w:rsidP="001900D7">
        <w:pPr>
          <w:pStyle w:val="Footer"/>
          <w:jc w:val="center"/>
        </w:pPr>
        <w:r>
          <w:rPr>
            <w:noProof/>
          </w:rPr>
          <mc:AlternateContent>
            <mc:Choice Requires="wpg">
              <w:drawing>
                <wp:anchor distT="0" distB="0" distL="114300" distR="114300" simplePos="0" relativeHeight="251723776" behindDoc="1" locked="0" layoutInCell="1" allowOverlap="1" wp14:anchorId="544418DF" wp14:editId="537AFBBA">
                  <wp:simplePos x="0" y="0"/>
                  <wp:positionH relativeFrom="margin">
                    <wp:align>center</wp:align>
                  </wp:positionH>
                  <wp:positionV relativeFrom="page">
                    <wp:align>bottom</wp:align>
                  </wp:positionV>
                  <wp:extent cx="6858000" cy="914400"/>
                  <wp:effectExtent l="0" t="0" r="0" b="0"/>
                  <wp:wrapNone/>
                  <wp:docPr id="10" name="Group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14400"/>
                            <a:chOff x="0" y="0"/>
                            <a:chExt cx="6858000" cy="914400"/>
                          </a:xfrm>
                        </wpg:grpSpPr>
                        <wps:wsp>
                          <wps:cNvPr id="23" name="Rectangle"/>
                          <wps:cNvSpPr/>
                          <wps:spPr>
                            <a:xfrm>
                              <a:off x="0" y="50104"/>
                              <a:ext cx="6858000" cy="859155"/>
                            </a:xfrm>
                            <a:prstGeom prst="rect">
                              <a:avLst/>
                            </a:prstGeom>
                            <a:solidFill>
                              <a:schemeClr val="accent1"/>
                            </a:solidFill>
                            <a:ln w="12700">
                              <a:miter lim="400000"/>
                            </a:ln>
                          </wps:spPr>
                          <wps:bodyPr lIns="38100" tIns="38100" rIns="38100" bIns="38100" anchor="ctr"/>
                        </wps:wsp>
                        <wps:wsp>
                          <wps:cNvPr id="24" name="Shape"/>
                          <wps:cNvSpPr/>
                          <wps:spPr>
                            <a:xfrm>
                              <a:off x="0" y="0"/>
                              <a:ext cx="6858000" cy="91440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anchor>
              </w:drawing>
            </mc:Choice>
            <mc:Fallback>
              <w:pict>
                <v:group w14:anchorId="07D24908" id="Group 10" o:spid="_x0000_s1026" style="position:absolute;margin-left:0;margin-top:0;width:540pt;height:1in;z-index:-251592704;mso-width-percent:1000;mso-position-horizontal:center;mso-position-horizontal-relative:margin;mso-position-vertical:bottom;mso-position-vertical-relative:page;mso-width-percent:1000;mso-width-relative:margin" coordsize="6858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">
                  <v:rect id="Rectangle" o:spid="_x0000_s1027" style="position:absolute;top:501;width:68580;height: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" fillcolor="#264d2b [3204]" stroked="f" strokeweight="1pt">
                    <v:stroke miterlimit="4"/>
                    <v:textbox inset="3pt,3pt,3pt,3pt"/>
                  </v:rect>
                  <v:shape id="Shape" o:spid="_x0000_s1028" style="position:absolute;width:68580;height:914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200;3429000,457200;3429000,457200;3429000,457200" o:connectangles="0,90,180,270"/>
                  </v:shape>
                  <w10:wrap anchorx="margin" anchory="page"/>
                </v:group>
              </w:pict>
            </mc:Fallback>
          </mc:AlternateContent>
        </w:r>
        <w:r>
          <w:fldChar w:fldCharType="begin"/>
        </w:r>
        <w:r>
          <w:instrText xml:space="preserve"> PAGE   \* MERGEFORMAT </w:instrText>
        </w:r>
        <w:r>
          <w:fldChar w:fldCharType="separate"/>
        </w:r>
        <w:r>
          <w:rPr>
            <w:noProof/>
          </w:rPr>
          <w:t>14</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E4E77" w14:textId="77777777" w:rsidR="005235DF" w:rsidRDefault="00000000" w:rsidP="001900D7">
    <w:pPr>
      <w:pStyle w:val="Footer"/>
      <w:jc w:val="center"/>
    </w:pPr>
    <w:sdt>
      <w:sdtPr>
        <w:id w:val="-812016920"/>
        <w:docPartObj>
          <w:docPartGallery w:val="Page Numbers (Bottom of Page)"/>
          <w:docPartUnique/>
        </w:docPartObj>
      </w:sdtPr>
      <w:sdtEndPr>
        <w:rPr>
          <w:noProof/>
        </w:rPr>
      </w:sdtEndPr>
      <w:sdtContent>
        <w:r w:rsidR="005235DF" w:rsidRPr="00495014">
          <w:rPr>
            <w:noProof/>
            <w:lang w:eastAsia="en-AU"/>
          </w:rPr>
          <mc:AlternateContent>
            <mc:Choice Requires="wps">
              <w:drawing>
                <wp:anchor distT="0" distB="0" distL="114300" distR="114300" simplePos="0" relativeHeight="251699200" behindDoc="1" locked="0" layoutInCell="1" allowOverlap="1" wp14:anchorId="7016373A" wp14:editId="1F519738">
                  <wp:simplePos x="0" y="0"/>
                  <wp:positionH relativeFrom="margin">
                    <wp:align>center</wp:align>
                  </wp:positionH>
                  <wp:positionV relativeFrom="page">
                    <wp:align>bottom</wp:align>
                  </wp:positionV>
                  <wp:extent cx="8568690" cy="914400"/>
                  <wp:effectExtent l="0" t="0" r="6350" b="0"/>
                  <wp:wrapNone/>
                  <wp:docPr id="19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8690" cy="914400"/>
                          </a:xfrm>
                          <a:custGeom>
                            <a:avLst/>
                            <a:gdLst>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5389 w 26989"/>
                              <a:gd name="connsiteY348" fmla="*/ 2127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 name="connsiteX0" fmla="*/ 24293 w 26989"/>
                              <a:gd name="connsiteY0" fmla="*/ 14889 h 21600"/>
                              <a:gd name="connsiteX1" fmla="*/ 24225 w 26989"/>
                              <a:gd name="connsiteY1" fmla="*/ 14889 h 21600"/>
                              <a:gd name="connsiteX2" fmla="*/ 24225 w 26989"/>
                              <a:gd name="connsiteY2" fmla="*/ 14380 h 21600"/>
                              <a:gd name="connsiteX3" fmla="*/ 24209 w 26989"/>
                              <a:gd name="connsiteY3" fmla="*/ 14260 h 21600"/>
                              <a:gd name="connsiteX4" fmla="*/ 24089 w 26989"/>
                              <a:gd name="connsiteY4" fmla="*/ 14260 h 21600"/>
                              <a:gd name="connsiteX5" fmla="*/ 24073 w 26989"/>
                              <a:gd name="connsiteY5" fmla="*/ 14380 h 21600"/>
                              <a:gd name="connsiteX6" fmla="*/ 24073 w 26989"/>
                              <a:gd name="connsiteY6" fmla="*/ 14889 h 21600"/>
                              <a:gd name="connsiteX7" fmla="*/ 24005 w 26989"/>
                              <a:gd name="connsiteY7" fmla="*/ 14889 h 21600"/>
                              <a:gd name="connsiteX8" fmla="*/ 23989 w 26989"/>
                              <a:gd name="connsiteY8" fmla="*/ 15009 h 21600"/>
                              <a:gd name="connsiteX9" fmla="*/ 23989 w 26989"/>
                              <a:gd name="connsiteY9" fmla="*/ 15908 h 21600"/>
                              <a:gd name="connsiteX10" fmla="*/ 24005 w 26989"/>
                              <a:gd name="connsiteY10" fmla="*/ 16028 h 21600"/>
                              <a:gd name="connsiteX11" fmla="*/ 24073 w 26989"/>
                              <a:gd name="connsiteY11" fmla="*/ 16028 h 21600"/>
                              <a:gd name="connsiteX12" fmla="*/ 24073 w 26989"/>
                              <a:gd name="connsiteY12" fmla="*/ 16537 h 21600"/>
                              <a:gd name="connsiteX13" fmla="*/ 24089 w 26989"/>
                              <a:gd name="connsiteY13" fmla="*/ 16657 h 21600"/>
                              <a:gd name="connsiteX14" fmla="*/ 24209 w 26989"/>
                              <a:gd name="connsiteY14" fmla="*/ 16657 h 21600"/>
                              <a:gd name="connsiteX15" fmla="*/ 24225 w 26989"/>
                              <a:gd name="connsiteY15" fmla="*/ 16537 h 21600"/>
                              <a:gd name="connsiteX16" fmla="*/ 24225 w 26989"/>
                              <a:gd name="connsiteY16" fmla="*/ 16028 h 21600"/>
                              <a:gd name="connsiteX17" fmla="*/ 24293 w 26989"/>
                              <a:gd name="connsiteY17" fmla="*/ 16028 h 21600"/>
                              <a:gd name="connsiteX18" fmla="*/ 24309 w 26989"/>
                              <a:gd name="connsiteY18" fmla="*/ 15908 h 21600"/>
                              <a:gd name="connsiteX19" fmla="*/ 24309 w 26989"/>
                              <a:gd name="connsiteY19" fmla="*/ 15009 h 21600"/>
                              <a:gd name="connsiteX20" fmla="*/ 24293 w 26989"/>
                              <a:gd name="connsiteY20" fmla="*/ 14889 h 21600"/>
                              <a:gd name="connsiteX21" fmla="*/ 23873 w 26989"/>
                              <a:gd name="connsiteY21" fmla="*/ 6022 h 21600"/>
                              <a:gd name="connsiteX22" fmla="*/ 23809 w 26989"/>
                              <a:gd name="connsiteY22" fmla="*/ 6022 h 21600"/>
                              <a:gd name="connsiteX23" fmla="*/ 23809 w 26989"/>
                              <a:gd name="connsiteY23" fmla="*/ 5542 h 21600"/>
                              <a:gd name="connsiteX24" fmla="*/ 23797 w 26989"/>
                              <a:gd name="connsiteY24" fmla="*/ 5452 h 21600"/>
                              <a:gd name="connsiteX25" fmla="*/ 23689 w 26989"/>
                              <a:gd name="connsiteY25" fmla="*/ 5452 h 21600"/>
                              <a:gd name="connsiteX26" fmla="*/ 23677 w 26989"/>
                              <a:gd name="connsiteY26" fmla="*/ 5542 h 21600"/>
                              <a:gd name="connsiteX27" fmla="*/ 23677 w 26989"/>
                              <a:gd name="connsiteY27" fmla="*/ 6022 h 21600"/>
                              <a:gd name="connsiteX28" fmla="*/ 23613 w 26989"/>
                              <a:gd name="connsiteY28" fmla="*/ 6022 h 21600"/>
                              <a:gd name="connsiteX29" fmla="*/ 23601 w 26989"/>
                              <a:gd name="connsiteY29" fmla="*/ 6111 h 21600"/>
                              <a:gd name="connsiteX30" fmla="*/ 23601 w 26989"/>
                              <a:gd name="connsiteY30" fmla="*/ 6920 h 21600"/>
                              <a:gd name="connsiteX31" fmla="*/ 23613 w 26989"/>
                              <a:gd name="connsiteY31" fmla="*/ 7010 h 21600"/>
                              <a:gd name="connsiteX32" fmla="*/ 23677 w 26989"/>
                              <a:gd name="connsiteY32" fmla="*/ 7010 h 21600"/>
                              <a:gd name="connsiteX33" fmla="*/ 23677 w 26989"/>
                              <a:gd name="connsiteY33" fmla="*/ 7490 h 21600"/>
                              <a:gd name="connsiteX34" fmla="*/ 23689 w 26989"/>
                              <a:gd name="connsiteY34" fmla="*/ 7579 h 21600"/>
                              <a:gd name="connsiteX35" fmla="*/ 23797 w 26989"/>
                              <a:gd name="connsiteY35" fmla="*/ 7579 h 21600"/>
                              <a:gd name="connsiteX36" fmla="*/ 23809 w 26989"/>
                              <a:gd name="connsiteY36" fmla="*/ 7490 h 21600"/>
                              <a:gd name="connsiteX37" fmla="*/ 23809 w 26989"/>
                              <a:gd name="connsiteY37" fmla="*/ 7010 h 21600"/>
                              <a:gd name="connsiteX38" fmla="*/ 23873 w 26989"/>
                              <a:gd name="connsiteY38" fmla="*/ 7010 h 21600"/>
                              <a:gd name="connsiteX39" fmla="*/ 23885 w 26989"/>
                              <a:gd name="connsiteY39" fmla="*/ 6920 h 21600"/>
                              <a:gd name="connsiteX40" fmla="*/ 23885 w 26989"/>
                              <a:gd name="connsiteY40" fmla="*/ 6111 h 21600"/>
                              <a:gd name="connsiteX41" fmla="*/ 23873 w 26989"/>
                              <a:gd name="connsiteY41" fmla="*/ 6022 h 21600"/>
                              <a:gd name="connsiteX42" fmla="*/ 24293 w 26989"/>
                              <a:gd name="connsiteY42" fmla="*/ 20761 h 21600"/>
                              <a:gd name="connsiteX43" fmla="*/ 24225 w 26989"/>
                              <a:gd name="connsiteY43" fmla="*/ 20761 h 21600"/>
                              <a:gd name="connsiteX44" fmla="*/ 24225 w 26989"/>
                              <a:gd name="connsiteY44" fmla="*/ 20252 h 21600"/>
                              <a:gd name="connsiteX45" fmla="*/ 24209 w 26989"/>
                              <a:gd name="connsiteY45" fmla="*/ 20132 h 21600"/>
                              <a:gd name="connsiteX46" fmla="*/ 24089 w 26989"/>
                              <a:gd name="connsiteY46" fmla="*/ 20132 h 21600"/>
                              <a:gd name="connsiteX47" fmla="*/ 24073 w 26989"/>
                              <a:gd name="connsiteY47" fmla="*/ 20252 h 21600"/>
                              <a:gd name="connsiteX48" fmla="*/ 24073 w 26989"/>
                              <a:gd name="connsiteY48" fmla="*/ 20761 h 21600"/>
                              <a:gd name="connsiteX49" fmla="*/ 24005 w 26989"/>
                              <a:gd name="connsiteY49" fmla="*/ 20761 h 21600"/>
                              <a:gd name="connsiteX50" fmla="*/ 23989 w 26989"/>
                              <a:gd name="connsiteY50" fmla="*/ 20881 h 21600"/>
                              <a:gd name="connsiteX51" fmla="*/ 23989 w 26989"/>
                              <a:gd name="connsiteY51" fmla="*/ 21600 h 21600"/>
                              <a:gd name="connsiteX52" fmla="*/ 24305 w 26989"/>
                              <a:gd name="connsiteY52" fmla="*/ 21600 h 21600"/>
                              <a:gd name="connsiteX53" fmla="*/ 24305 w 26989"/>
                              <a:gd name="connsiteY53" fmla="*/ 20881 h 21600"/>
                              <a:gd name="connsiteX54" fmla="*/ 24293 w 26989"/>
                              <a:gd name="connsiteY54" fmla="*/ 20761 h 21600"/>
                              <a:gd name="connsiteX55" fmla="*/ 24293 w 26989"/>
                              <a:gd name="connsiteY55" fmla="*/ 9017 h 21600"/>
                              <a:gd name="connsiteX56" fmla="*/ 24225 w 26989"/>
                              <a:gd name="connsiteY56" fmla="*/ 9017 h 21600"/>
                              <a:gd name="connsiteX57" fmla="*/ 24225 w 26989"/>
                              <a:gd name="connsiteY57" fmla="*/ 8508 h 21600"/>
                              <a:gd name="connsiteX58" fmla="*/ 24209 w 26989"/>
                              <a:gd name="connsiteY58" fmla="*/ 8388 h 21600"/>
                              <a:gd name="connsiteX59" fmla="*/ 24089 w 26989"/>
                              <a:gd name="connsiteY59" fmla="*/ 8388 h 21600"/>
                              <a:gd name="connsiteX60" fmla="*/ 24073 w 26989"/>
                              <a:gd name="connsiteY60" fmla="*/ 8508 h 21600"/>
                              <a:gd name="connsiteX61" fmla="*/ 24073 w 26989"/>
                              <a:gd name="connsiteY61" fmla="*/ 9017 h 21600"/>
                              <a:gd name="connsiteX62" fmla="*/ 24005 w 26989"/>
                              <a:gd name="connsiteY62" fmla="*/ 9017 h 21600"/>
                              <a:gd name="connsiteX63" fmla="*/ 23989 w 26989"/>
                              <a:gd name="connsiteY63" fmla="*/ 9137 h 21600"/>
                              <a:gd name="connsiteX64" fmla="*/ 23989 w 26989"/>
                              <a:gd name="connsiteY64" fmla="*/ 10036 h 21600"/>
                              <a:gd name="connsiteX65" fmla="*/ 24005 w 26989"/>
                              <a:gd name="connsiteY65" fmla="*/ 10156 h 21600"/>
                              <a:gd name="connsiteX66" fmla="*/ 24073 w 26989"/>
                              <a:gd name="connsiteY66" fmla="*/ 10156 h 21600"/>
                              <a:gd name="connsiteX67" fmla="*/ 24073 w 26989"/>
                              <a:gd name="connsiteY67" fmla="*/ 10665 h 21600"/>
                              <a:gd name="connsiteX68" fmla="*/ 24089 w 26989"/>
                              <a:gd name="connsiteY68" fmla="*/ 10785 h 21600"/>
                              <a:gd name="connsiteX69" fmla="*/ 24209 w 26989"/>
                              <a:gd name="connsiteY69" fmla="*/ 10785 h 21600"/>
                              <a:gd name="connsiteX70" fmla="*/ 24225 w 26989"/>
                              <a:gd name="connsiteY70" fmla="*/ 10665 h 21600"/>
                              <a:gd name="connsiteX71" fmla="*/ 24225 w 26989"/>
                              <a:gd name="connsiteY71" fmla="*/ 10156 h 21600"/>
                              <a:gd name="connsiteX72" fmla="*/ 24293 w 26989"/>
                              <a:gd name="connsiteY72" fmla="*/ 10156 h 21600"/>
                              <a:gd name="connsiteX73" fmla="*/ 24309 w 26989"/>
                              <a:gd name="connsiteY73" fmla="*/ 10036 h 21600"/>
                              <a:gd name="connsiteX74" fmla="*/ 24309 w 26989"/>
                              <a:gd name="connsiteY74" fmla="*/ 9137 h 21600"/>
                              <a:gd name="connsiteX75" fmla="*/ 24293 w 26989"/>
                              <a:gd name="connsiteY75" fmla="*/ 9017 h 21600"/>
                              <a:gd name="connsiteX76" fmla="*/ 24293 w 26989"/>
                              <a:gd name="connsiteY76" fmla="*/ 3116 h 21600"/>
                              <a:gd name="connsiteX77" fmla="*/ 24225 w 26989"/>
                              <a:gd name="connsiteY77" fmla="*/ 3116 h 21600"/>
                              <a:gd name="connsiteX78" fmla="*/ 24225 w 26989"/>
                              <a:gd name="connsiteY78" fmla="*/ 2606 h 21600"/>
                              <a:gd name="connsiteX79" fmla="*/ 24209 w 26989"/>
                              <a:gd name="connsiteY79" fmla="*/ 2487 h 21600"/>
                              <a:gd name="connsiteX80" fmla="*/ 24089 w 26989"/>
                              <a:gd name="connsiteY80" fmla="*/ 2487 h 21600"/>
                              <a:gd name="connsiteX81" fmla="*/ 24073 w 26989"/>
                              <a:gd name="connsiteY81" fmla="*/ 2606 h 21600"/>
                              <a:gd name="connsiteX82" fmla="*/ 24073 w 26989"/>
                              <a:gd name="connsiteY82" fmla="*/ 3116 h 21600"/>
                              <a:gd name="connsiteX83" fmla="*/ 24005 w 26989"/>
                              <a:gd name="connsiteY83" fmla="*/ 3116 h 21600"/>
                              <a:gd name="connsiteX84" fmla="*/ 23989 w 26989"/>
                              <a:gd name="connsiteY84" fmla="*/ 3236 h 21600"/>
                              <a:gd name="connsiteX85" fmla="*/ 23989 w 26989"/>
                              <a:gd name="connsiteY85" fmla="*/ 4134 h 21600"/>
                              <a:gd name="connsiteX86" fmla="*/ 24005 w 26989"/>
                              <a:gd name="connsiteY86" fmla="*/ 4254 h 21600"/>
                              <a:gd name="connsiteX87" fmla="*/ 24073 w 26989"/>
                              <a:gd name="connsiteY87" fmla="*/ 4254 h 21600"/>
                              <a:gd name="connsiteX88" fmla="*/ 24073 w 26989"/>
                              <a:gd name="connsiteY88" fmla="*/ 4763 h 21600"/>
                              <a:gd name="connsiteX89" fmla="*/ 24089 w 26989"/>
                              <a:gd name="connsiteY89" fmla="*/ 4883 h 21600"/>
                              <a:gd name="connsiteX90" fmla="*/ 24209 w 26989"/>
                              <a:gd name="connsiteY90" fmla="*/ 4883 h 21600"/>
                              <a:gd name="connsiteX91" fmla="*/ 24225 w 26989"/>
                              <a:gd name="connsiteY91" fmla="*/ 4763 h 21600"/>
                              <a:gd name="connsiteX92" fmla="*/ 24225 w 26989"/>
                              <a:gd name="connsiteY92" fmla="*/ 4254 h 21600"/>
                              <a:gd name="connsiteX93" fmla="*/ 24293 w 26989"/>
                              <a:gd name="connsiteY93" fmla="*/ 4254 h 21600"/>
                              <a:gd name="connsiteX94" fmla="*/ 24309 w 26989"/>
                              <a:gd name="connsiteY94" fmla="*/ 4134 h 21600"/>
                              <a:gd name="connsiteX95" fmla="*/ 24309 w 26989"/>
                              <a:gd name="connsiteY95" fmla="*/ 3236 h 21600"/>
                              <a:gd name="connsiteX96" fmla="*/ 24293 w 26989"/>
                              <a:gd name="connsiteY96" fmla="*/ 3116 h 21600"/>
                              <a:gd name="connsiteX97" fmla="*/ 23873 w 26989"/>
                              <a:gd name="connsiteY97" fmla="*/ 17825 h 21600"/>
                              <a:gd name="connsiteX98" fmla="*/ 23809 w 26989"/>
                              <a:gd name="connsiteY98" fmla="*/ 17825 h 21600"/>
                              <a:gd name="connsiteX99" fmla="*/ 23809 w 26989"/>
                              <a:gd name="connsiteY99" fmla="*/ 17346 h 21600"/>
                              <a:gd name="connsiteX100" fmla="*/ 23797 w 26989"/>
                              <a:gd name="connsiteY100" fmla="*/ 17256 h 21600"/>
                              <a:gd name="connsiteX101" fmla="*/ 23689 w 26989"/>
                              <a:gd name="connsiteY101" fmla="*/ 17256 h 21600"/>
                              <a:gd name="connsiteX102" fmla="*/ 23677 w 26989"/>
                              <a:gd name="connsiteY102" fmla="*/ 17346 h 21600"/>
                              <a:gd name="connsiteX103" fmla="*/ 23677 w 26989"/>
                              <a:gd name="connsiteY103" fmla="*/ 17825 h 21600"/>
                              <a:gd name="connsiteX104" fmla="*/ 23613 w 26989"/>
                              <a:gd name="connsiteY104" fmla="*/ 17825 h 21600"/>
                              <a:gd name="connsiteX105" fmla="*/ 23601 w 26989"/>
                              <a:gd name="connsiteY105" fmla="*/ 17915 h 21600"/>
                              <a:gd name="connsiteX106" fmla="*/ 23601 w 26989"/>
                              <a:gd name="connsiteY106" fmla="*/ 18724 h 21600"/>
                              <a:gd name="connsiteX107" fmla="*/ 23613 w 26989"/>
                              <a:gd name="connsiteY107" fmla="*/ 18814 h 21600"/>
                              <a:gd name="connsiteX108" fmla="*/ 23677 w 26989"/>
                              <a:gd name="connsiteY108" fmla="*/ 18814 h 21600"/>
                              <a:gd name="connsiteX109" fmla="*/ 23677 w 26989"/>
                              <a:gd name="connsiteY109" fmla="*/ 19293 h 21600"/>
                              <a:gd name="connsiteX110" fmla="*/ 23689 w 26989"/>
                              <a:gd name="connsiteY110" fmla="*/ 19383 h 21600"/>
                              <a:gd name="connsiteX111" fmla="*/ 23797 w 26989"/>
                              <a:gd name="connsiteY111" fmla="*/ 19383 h 21600"/>
                              <a:gd name="connsiteX112" fmla="*/ 23809 w 26989"/>
                              <a:gd name="connsiteY112" fmla="*/ 19293 h 21600"/>
                              <a:gd name="connsiteX113" fmla="*/ 23809 w 26989"/>
                              <a:gd name="connsiteY113" fmla="*/ 18814 h 21600"/>
                              <a:gd name="connsiteX114" fmla="*/ 23873 w 26989"/>
                              <a:gd name="connsiteY114" fmla="*/ 18814 h 21600"/>
                              <a:gd name="connsiteX115" fmla="*/ 23885 w 26989"/>
                              <a:gd name="connsiteY115" fmla="*/ 18724 h 21600"/>
                              <a:gd name="connsiteX116" fmla="*/ 23885 w 26989"/>
                              <a:gd name="connsiteY116" fmla="*/ 17915 h 21600"/>
                              <a:gd name="connsiteX117" fmla="*/ 23873 w 26989"/>
                              <a:gd name="connsiteY117" fmla="*/ 17825 h 21600"/>
                              <a:gd name="connsiteX118" fmla="*/ 23873 w 26989"/>
                              <a:gd name="connsiteY118" fmla="*/ 11893 h 21600"/>
                              <a:gd name="connsiteX119" fmla="*/ 23809 w 26989"/>
                              <a:gd name="connsiteY119" fmla="*/ 11893 h 21600"/>
                              <a:gd name="connsiteX120" fmla="*/ 23809 w 26989"/>
                              <a:gd name="connsiteY120" fmla="*/ 11414 h 21600"/>
                              <a:gd name="connsiteX121" fmla="*/ 23797 w 26989"/>
                              <a:gd name="connsiteY121" fmla="*/ 11324 h 21600"/>
                              <a:gd name="connsiteX122" fmla="*/ 23689 w 26989"/>
                              <a:gd name="connsiteY122" fmla="*/ 11324 h 21600"/>
                              <a:gd name="connsiteX123" fmla="*/ 23677 w 26989"/>
                              <a:gd name="connsiteY123" fmla="*/ 11414 h 21600"/>
                              <a:gd name="connsiteX124" fmla="*/ 23677 w 26989"/>
                              <a:gd name="connsiteY124" fmla="*/ 11893 h 21600"/>
                              <a:gd name="connsiteX125" fmla="*/ 23613 w 26989"/>
                              <a:gd name="connsiteY125" fmla="*/ 11893 h 21600"/>
                              <a:gd name="connsiteX126" fmla="*/ 23601 w 26989"/>
                              <a:gd name="connsiteY126" fmla="*/ 11983 h 21600"/>
                              <a:gd name="connsiteX127" fmla="*/ 23601 w 26989"/>
                              <a:gd name="connsiteY127" fmla="*/ 12792 h 21600"/>
                              <a:gd name="connsiteX128" fmla="*/ 23613 w 26989"/>
                              <a:gd name="connsiteY128" fmla="*/ 12882 h 21600"/>
                              <a:gd name="connsiteX129" fmla="*/ 23677 w 26989"/>
                              <a:gd name="connsiteY129" fmla="*/ 12882 h 21600"/>
                              <a:gd name="connsiteX130" fmla="*/ 23677 w 26989"/>
                              <a:gd name="connsiteY130" fmla="*/ 13361 h 21600"/>
                              <a:gd name="connsiteX131" fmla="*/ 23689 w 26989"/>
                              <a:gd name="connsiteY131" fmla="*/ 13451 h 21600"/>
                              <a:gd name="connsiteX132" fmla="*/ 23797 w 26989"/>
                              <a:gd name="connsiteY132" fmla="*/ 13451 h 21600"/>
                              <a:gd name="connsiteX133" fmla="*/ 23809 w 26989"/>
                              <a:gd name="connsiteY133" fmla="*/ 13361 h 21600"/>
                              <a:gd name="connsiteX134" fmla="*/ 23809 w 26989"/>
                              <a:gd name="connsiteY134" fmla="*/ 12882 h 21600"/>
                              <a:gd name="connsiteX135" fmla="*/ 23873 w 26989"/>
                              <a:gd name="connsiteY135" fmla="*/ 12882 h 21600"/>
                              <a:gd name="connsiteX136" fmla="*/ 23885 w 26989"/>
                              <a:gd name="connsiteY136" fmla="*/ 12792 h 21600"/>
                              <a:gd name="connsiteX137" fmla="*/ 23885 w 26989"/>
                              <a:gd name="connsiteY137" fmla="*/ 11983 h 21600"/>
                              <a:gd name="connsiteX138" fmla="*/ 23873 w 26989"/>
                              <a:gd name="connsiteY138" fmla="*/ 11893 h 21600"/>
                              <a:gd name="connsiteX139" fmla="*/ 23461 w 26989"/>
                              <a:gd name="connsiteY139" fmla="*/ 14979 h 21600"/>
                              <a:gd name="connsiteX140" fmla="*/ 23405 w 26989"/>
                              <a:gd name="connsiteY140" fmla="*/ 14979 h 21600"/>
                              <a:gd name="connsiteX141" fmla="*/ 23405 w 26989"/>
                              <a:gd name="connsiteY141" fmla="*/ 14560 h 21600"/>
                              <a:gd name="connsiteX142" fmla="*/ 23393 w 26989"/>
                              <a:gd name="connsiteY142" fmla="*/ 14470 h 21600"/>
                              <a:gd name="connsiteX143" fmla="*/ 23297 w 26989"/>
                              <a:gd name="connsiteY143" fmla="*/ 14470 h 21600"/>
                              <a:gd name="connsiteX144" fmla="*/ 23285 w 26989"/>
                              <a:gd name="connsiteY144" fmla="*/ 14560 h 21600"/>
                              <a:gd name="connsiteX145" fmla="*/ 23285 w 26989"/>
                              <a:gd name="connsiteY145" fmla="*/ 14979 h 21600"/>
                              <a:gd name="connsiteX146" fmla="*/ 23229 w 26989"/>
                              <a:gd name="connsiteY146" fmla="*/ 14979 h 21600"/>
                              <a:gd name="connsiteX147" fmla="*/ 23217 w 26989"/>
                              <a:gd name="connsiteY147" fmla="*/ 15069 h 21600"/>
                              <a:gd name="connsiteX148" fmla="*/ 23217 w 26989"/>
                              <a:gd name="connsiteY148" fmla="*/ 15788 h 21600"/>
                              <a:gd name="connsiteX149" fmla="*/ 23229 w 26989"/>
                              <a:gd name="connsiteY149" fmla="*/ 15878 h 21600"/>
                              <a:gd name="connsiteX150" fmla="*/ 23285 w 26989"/>
                              <a:gd name="connsiteY150" fmla="*/ 15878 h 21600"/>
                              <a:gd name="connsiteX151" fmla="*/ 23285 w 26989"/>
                              <a:gd name="connsiteY151" fmla="*/ 16297 h 21600"/>
                              <a:gd name="connsiteX152" fmla="*/ 23297 w 26989"/>
                              <a:gd name="connsiteY152" fmla="*/ 16387 h 21600"/>
                              <a:gd name="connsiteX153" fmla="*/ 23393 w 26989"/>
                              <a:gd name="connsiteY153" fmla="*/ 16387 h 21600"/>
                              <a:gd name="connsiteX154" fmla="*/ 23405 w 26989"/>
                              <a:gd name="connsiteY154" fmla="*/ 16297 h 21600"/>
                              <a:gd name="connsiteX155" fmla="*/ 23405 w 26989"/>
                              <a:gd name="connsiteY155" fmla="*/ 15878 h 21600"/>
                              <a:gd name="connsiteX156" fmla="*/ 23461 w 26989"/>
                              <a:gd name="connsiteY156" fmla="*/ 15878 h 21600"/>
                              <a:gd name="connsiteX157" fmla="*/ 23473 w 26989"/>
                              <a:gd name="connsiteY157" fmla="*/ 15788 h 21600"/>
                              <a:gd name="connsiteX158" fmla="*/ 23473 w 26989"/>
                              <a:gd name="connsiteY158" fmla="*/ 15069 h 21600"/>
                              <a:gd name="connsiteX159" fmla="*/ 23461 w 26989"/>
                              <a:gd name="connsiteY159" fmla="*/ 14979 h 21600"/>
                              <a:gd name="connsiteX160" fmla="*/ 23461 w 26989"/>
                              <a:gd name="connsiteY160" fmla="*/ 20881 h 21600"/>
                              <a:gd name="connsiteX161" fmla="*/ 23405 w 26989"/>
                              <a:gd name="connsiteY161" fmla="*/ 20881 h 21600"/>
                              <a:gd name="connsiteX162" fmla="*/ 23405 w 26989"/>
                              <a:gd name="connsiteY162" fmla="*/ 20462 h 21600"/>
                              <a:gd name="connsiteX163" fmla="*/ 23393 w 26989"/>
                              <a:gd name="connsiteY163" fmla="*/ 20372 h 21600"/>
                              <a:gd name="connsiteX164" fmla="*/ 23297 w 26989"/>
                              <a:gd name="connsiteY164" fmla="*/ 20372 h 21600"/>
                              <a:gd name="connsiteX165" fmla="*/ 23285 w 26989"/>
                              <a:gd name="connsiteY165" fmla="*/ 20462 h 21600"/>
                              <a:gd name="connsiteX166" fmla="*/ 23285 w 26989"/>
                              <a:gd name="connsiteY166" fmla="*/ 20881 h 21600"/>
                              <a:gd name="connsiteX167" fmla="*/ 23229 w 26989"/>
                              <a:gd name="connsiteY167" fmla="*/ 20881 h 21600"/>
                              <a:gd name="connsiteX168" fmla="*/ 23217 w 26989"/>
                              <a:gd name="connsiteY168" fmla="*/ 20971 h 21600"/>
                              <a:gd name="connsiteX169" fmla="*/ 23217 w 26989"/>
                              <a:gd name="connsiteY169" fmla="*/ 21600 h 21600"/>
                              <a:gd name="connsiteX170" fmla="*/ 23473 w 26989"/>
                              <a:gd name="connsiteY170" fmla="*/ 21600 h 21600"/>
                              <a:gd name="connsiteX171" fmla="*/ 23473 w 26989"/>
                              <a:gd name="connsiteY171" fmla="*/ 20971 h 21600"/>
                              <a:gd name="connsiteX172" fmla="*/ 23461 w 26989"/>
                              <a:gd name="connsiteY172" fmla="*/ 20881 h 21600"/>
                              <a:gd name="connsiteX173" fmla="*/ 23461 w 26989"/>
                              <a:gd name="connsiteY173" fmla="*/ 9107 h 21600"/>
                              <a:gd name="connsiteX174" fmla="*/ 23405 w 26989"/>
                              <a:gd name="connsiteY174" fmla="*/ 9107 h 21600"/>
                              <a:gd name="connsiteX175" fmla="*/ 23405 w 26989"/>
                              <a:gd name="connsiteY175" fmla="*/ 8688 h 21600"/>
                              <a:gd name="connsiteX176" fmla="*/ 23393 w 26989"/>
                              <a:gd name="connsiteY176" fmla="*/ 8598 h 21600"/>
                              <a:gd name="connsiteX177" fmla="*/ 23297 w 26989"/>
                              <a:gd name="connsiteY177" fmla="*/ 8598 h 21600"/>
                              <a:gd name="connsiteX178" fmla="*/ 23285 w 26989"/>
                              <a:gd name="connsiteY178" fmla="*/ 8688 h 21600"/>
                              <a:gd name="connsiteX179" fmla="*/ 23285 w 26989"/>
                              <a:gd name="connsiteY179" fmla="*/ 9107 h 21600"/>
                              <a:gd name="connsiteX180" fmla="*/ 23229 w 26989"/>
                              <a:gd name="connsiteY180" fmla="*/ 9107 h 21600"/>
                              <a:gd name="connsiteX181" fmla="*/ 23217 w 26989"/>
                              <a:gd name="connsiteY181" fmla="*/ 9197 h 21600"/>
                              <a:gd name="connsiteX182" fmla="*/ 23217 w 26989"/>
                              <a:gd name="connsiteY182" fmla="*/ 9916 h 21600"/>
                              <a:gd name="connsiteX183" fmla="*/ 23229 w 26989"/>
                              <a:gd name="connsiteY183" fmla="*/ 10006 h 21600"/>
                              <a:gd name="connsiteX184" fmla="*/ 23285 w 26989"/>
                              <a:gd name="connsiteY184" fmla="*/ 10006 h 21600"/>
                              <a:gd name="connsiteX185" fmla="*/ 23285 w 26989"/>
                              <a:gd name="connsiteY185" fmla="*/ 10426 h 21600"/>
                              <a:gd name="connsiteX186" fmla="*/ 23297 w 26989"/>
                              <a:gd name="connsiteY186" fmla="*/ 10515 h 21600"/>
                              <a:gd name="connsiteX187" fmla="*/ 23393 w 26989"/>
                              <a:gd name="connsiteY187" fmla="*/ 10515 h 21600"/>
                              <a:gd name="connsiteX188" fmla="*/ 23405 w 26989"/>
                              <a:gd name="connsiteY188" fmla="*/ 10426 h 21600"/>
                              <a:gd name="connsiteX189" fmla="*/ 23405 w 26989"/>
                              <a:gd name="connsiteY189" fmla="*/ 10006 h 21600"/>
                              <a:gd name="connsiteX190" fmla="*/ 23461 w 26989"/>
                              <a:gd name="connsiteY190" fmla="*/ 10006 h 21600"/>
                              <a:gd name="connsiteX191" fmla="*/ 23473 w 26989"/>
                              <a:gd name="connsiteY191" fmla="*/ 9916 h 21600"/>
                              <a:gd name="connsiteX192" fmla="*/ 23473 w 26989"/>
                              <a:gd name="connsiteY192" fmla="*/ 9197 h 21600"/>
                              <a:gd name="connsiteX193" fmla="*/ 23461 w 26989"/>
                              <a:gd name="connsiteY193" fmla="*/ 9107 h 21600"/>
                              <a:gd name="connsiteX194" fmla="*/ 24709 w 26989"/>
                              <a:gd name="connsiteY194" fmla="*/ 11774 h 21600"/>
                              <a:gd name="connsiteX195" fmla="*/ 24633 w 26989"/>
                              <a:gd name="connsiteY195" fmla="*/ 11774 h 21600"/>
                              <a:gd name="connsiteX196" fmla="*/ 24633 w 26989"/>
                              <a:gd name="connsiteY196" fmla="*/ 11204 h 21600"/>
                              <a:gd name="connsiteX197" fmla="*/ 24617 w 26989"/>
                              <a:gd name="connsiteY197" fmla="*/ 11085 h 21600"/>
                              <a:gd name="connsiteX198" fmla="*/ 24485 w 26989"/>
                              <a:gd name="connsiteY198" fmla="*/ 11085 h 21600"/>
                              <a:gd name="connsiteX199" fmla="*/ 24469 w 26989"/>
                              <a:gd name="connsiteY199" fmla="*/ 11204 h 21600"/>
                              <a:gd name="connsiteX200" fmla="*/ 24469 w 26989"/>
                              <a:gd name="connsiteY200" fmla="*/ 11774 h 21600"/>
                              <a:gd name="connsiteX201" fmla="*/ 24393 w 26989"/>
                              <a:gd name="connsiteY201" fmla="*/ 11774 h 21600"/>
                              <a:gd name="connsiteX202" fmla="*/ 24377 w 26989"/>
                              <a:gd name="connsiteY202" fmla="*/ 11893 h 21600"/>
                              <a:gd name="connsiteX203" fmla="*/ 24377 w 26989"/>
                              <a:gd name="connsiteY203" fmla="*/ 12912 h 21600"/>
                              <a:gd name="connsiteX204" fmla="*/ 24393 w 26989"/>
                              <a:gd name="connsiteY204" fmla="*/ 13032 h 21600"/>
                              <a:gd name="connsiteX205" fmla="*/ 24469 w 26989"/>
                              <a:gd name="connsiteY205" fmla="*/ 13032 h 21600"/>
                              <a:gd name="connsiteX206" fmla="*/ 24469 w 26989"/>
                              <a:gd name="connsiteY206" fmla="*/ 13601 h 21600"/>
                              <a:gd name="connsiteX207" fmla="*/ 24485 w 26989"/>
                              <a:gd name="connsiteY207" fmla="*/ 13721 h 21600"/>
                              <a:gd name="connsiteX208" fmla="*/ 24621 w 26989"/>
                              <a:gd name="connsiteY208" fmla="*/ 13721 h 21600"/>
                              <a:gd name="connsiteX209" fmla="*/ 24637 w 26989"/>
                              <a:gd name="connsiteY209" fmla="*/ 13601 h 21600"/>
                              <a:gd name="connsiteX210" fmla="*/ 24637 w 26989"/>
                              <a:gd name="connsiteY210" fmla="*/ 13032 h 21600"/>
                              <a:gd name="connsiteX211" fmla="*/ 24713 w 26989"/>
                              <a:gd name="connsiteY211" fmla="*/ 13032 h 21600"/>
                              <a:gd name="connsiteX212" fmla="*/ 24729 w 26989"/>
                              <a:gd name="connsiteY212" fmla="*/ 12912 h 21600"/>
                              <a:gd name="connsiteX213" fmla="*/ 24729 w 26989"/>
                              <a:gd name="connsiteY213" fmla="*/ 11893 h 21600"/>
                              <a:gd name="connsiteX214" fmla="*/ 24709 w 26989"/>
                              <a:gd name="connsiteY214" fmla="*/ 11774 h 21600"/>
                              <a:gd name="connsiteX215" fmla="*/ 23461 w 26989"/>
                              <a:gd name="connsiteY215" fmla="*/ 3236 h 21600"/>
                              <a:gd name="connsiteX216" fmla="*/ 23405 w 26989"/>
                              <a:gd name="connsiteY216" fmla="*/ 3236 h 21600"/>
                              <a:gd name="connsiteX217" fmla="*/ 23405 w 26989"/>
                              <a:gd name="connsiteY217" fmla="*/ 2816 h 21600"/>
                              <a:gd name="connsiteX218" fmla="*/ 23393 w 26989"/>
                              <a:gd name="connsiteY218" fmla="*/ 2726 h 21600"/>
                              <a:gd name="connsiteX219" fmla="*/ 23297 w 26989"/>
                              <a:gd name="connsiteY219" fmla="*/ 2726 h 21600"/>
                              <a:gd name="connsiteX220" fmla="*/ 23285 w 26989"/>
                              <a:gd name="connsiteY220" fmla="*/ 2816 h 21600"/>
                              <a:gd name="connsiteX221" fmla="*/ 23285 w 26989"/>
                              <a:gd name="connsiteY221" fmla="*/ 3236 h 21600"/>
                              <a:gd name="connsiteX222" fmla="*/ 23229 w 26989"/>
                              <a:gd name="connsiteY222" fmla="*/ 3236 h 21600"/>
                              <a:gd name="connsiteX223" fmla="*/ 23217 w 26989"/>
                              <a:gd name="connsiteY223" fmla="*/ 3325 h 21600"/>
                              <a:gd name="connsiteX224" fmla="*/ 23217 w 26989"/>
                              <a:gd name="connsiteY224" fmla="*/ 4044 h 21600"/>
                              <a:gd name="connsiteX225" fmla="*/ 23229 w 26989"/>
                              <a:gd name="connsiteY225" fmla="*/ 4134 h 21600"/>
                              <a:gd name="connsiteX226" fmla="*/ 23285 w 26989"/>
                              <a:gd name="connsiteY226" fmla="*/ 4134 h 21600"/>
                              <a:gd name="connsiteX227" fmla="*/ 23285 w 26989"/>
                              <a:gd name="connsiteY227" fmla="*/ 4554 h 21600"/>
                              <a:gd name="connsiteX228" fmla="*/ 23297 w 26989"/>
                              <a:gd name="connsiteY228" fmla="*/ 4644 h 21600"/>
                              <a:gd name="connsiteX229" fmla="*/ 23393 w 26989"/>
                              <a:gd name="connsiteY229" fmla="*/ 4644 h 21600"/>
                              <a:gd name="connsiteX230" fmla="*/ 23405 w 26989"/>
                              <a:gd name="connsiteY230" fmla="*/ 4554 h 21600"/>
                              <a:gd name="connsiteX231" fmla="*/ 23405 w 26989"/>
                              <a:gd name="connsiteY231" fmla="*/ 4134 h 21600"/>
                              <a:gd name="connsiteX232" fmla="*/ 23461 w 26989"/>
                              <a:gd name="connsiteY232" fmla="*/ 4134 h 21600"/>
                              <a:gd name="connsiteX233" fmla="*/ 23473 w 26989"/>
                              <a:gd name="connsiteY233" fmla="*/ 4044 h 21600"/>
                              <a:gd name="connsiteX234" fmla="*/ 23473 w 26989"/>
                              <a:gd name="connsiteY234" fmla="*/ 3325 h 21600"/>
                              <a:gd name="connsiteX235" fmla="*/ 23461 w 26989"/>
                              <a:gd name="connsiteY235" fmla="*/ 3236 h 21600"/>
                              <a:gd name="connsiteX236" fmla="*/ 24709 w 26989"/>
                              <a:gd name="connsiteY236" fmla="*/ 17705 h 21600"/>
                              <a:gd name="connsiteX237" fmla="*/ 24633 w 26989"/>
                              <a:gd name="connsiteY237" fmla="*/ 17705 h 21600"/>
                              <a:gd name="connsiteX238" fmla="*/ 24633 w 26989"/>
                              <a:gd name="connsiteY238" fmla="*/ 17136 h 21600"/>
                              <a:gd name="connsiteX239" fmla="*/ 24617 w 26989"/>
                              <a:gd name="connsiteY239" fmla="*/ 17016 h 21600"/>
                              <a:gd name="connsiteX240" fmla="*/ 24485 w 26989"/>
                              <a:gd name="connsiteY240" fmla="*/ 17016 h 21600"/>
                              <a:gd name="connsiteX241" fmla="*/ 24469 w 26989"/>
                              <a:gd name="connsiteY241" fmla="*/ 17136 h 21600"/>
                              <a:gd name="connsiteX242" fmla="*/ 24469 w 26989"/>
                              <a:gd name="connsiteY242" fmla="*/ 17705 h 21600"/>
                              <a:gd name="connsiteX243" fmla="*/ 24393 w 26989"/>
                              <a:gd name="connsiteY243" fmla="*/ 17705 h 21600"/>
                              <a:gd name="connsiteX244" fmla="*/ 24377 w 26989"/>
                              <a:gd name="connsiteY244" fmla="*/ 17825 h 21600"/>
                              <a:gd name="connsiteX245" fmla="*/ 24377 w 26989"/>
                              <a:gd name="connsiteY245" fmla="*/ 18844 h 21600"/>
                              <a:gd name="connsiteX246" fmla="*/ 24393 w 26989"/>
                              <a:gd name="connsiteY246" fmla="*/ 18964 h 21600"/>
                              <a:gd name="connsiteX247" fmla="*/ 24469 w 26989"/>
                              <a:gd name="connsiteY247" fmla="*/ 18964 h 21600"/>
                              <a:gd name="connsiteX248" fmla="*/ 24469 w 26989"/>
                              <a:gd name="connsiteY248" fmla="*/ 19533 h 21600"/>
                              <a:gd name="connsiteX249" fmla="*/ 24485 w 26989"/>
                              <a:gd name="connsiteY249" fmla="*/ 19653 h 21600"/>
                              <a:gd name="connsiteX250" fmla="*/ 24621 w 26989"/>
                              <a:gd name="connsiteY250" fmla="*/ 19653 h 21600"/>
                              <a:gd name="connsiteX251" fmla="*/ 24637 w 26989"/>
                              <a:gd name="connsiteY251" fmla="*/ 19533 h 21600"/>
                              <a:gd name="connsiteX252" fmla="*/ 24637 w 26989"/>
                              <a:gd name="connsiteY252" fmla="*/ 18964 h 21600"/>
                              <a:gd name="connsiteX253" fmla="*/ 24713 w 26989"/>
                              <a:gd name="connsiteY253" fmla="*/ 18964 h 21600"/>
                              <a:gd name="connsiteX254" fmla="*/ 24729 w 26989"/>
                              <a:gd name="connsiteY254" fmla="*/ 18844 h 21600"/>
                              <a:gd name="connsiteX255" fmla="*/ 24729 w 26989"/>
                              <a:gd name="connsiteY255" fmla="*/ 17825 h 21600"/>
                              <a:gd name="connsiteX256" fmla="*/ 24709 w 26989"/>
                              <a:gd name="connsiteY256" fmla="*/ 17705 h 21600"/>
                              <a:gd name="connsiteX257" fmla="*/ 25273 w 26989"/>
                              <a:gd name="connsiteY257" fmla="*/ 14110 h 21600"/>
                              <a:gd name="connsiteX258" fmla="*/ 25437 w 26989"/>
                              <a:gd name="connsiteY258" fmla="*/ 14110 h 21600"/>
                              <a:gd name="connsiteX259" fmla="*/ 25457 w 26989"/>
                              <a:gd name="connsiteY259" fmla="*/ 13961 h 21600"/>
                              <a:gd name="connsiteX260" fmla="*/ 25457 w 26989"/>
                              <a:gd name="connsiteY260" fmla="*/ 13242 h 21600"/>
                              <a:gd name="connsiteX261" fmla="*/ 25553 w 26989"/>
                              <a:gd name="connsiteY261" fmla="*/ 13242 h 21600"/>
                              <a:gd name="connsiteX262" fmla="*/ 25573 w 26989"/>
                              <a:gd name="connsiteY262" fmla="*/ 13092 h 21600"/>
                              <a:gd name="connsiteX263" fmla="*/ 25573 w 26989"/>
                              <a:gd name="connsiteY263" fmla="*/ 11864 h 21600"/>
                              <a:gd name="connsiteX264" fmla="*/ 25553 w 26989"/>
                              <a:gd name="connsiteY264" fmla="*/ 11714 h 21600"/>
                              <a:gd name="connsiteX265" fmla="*/ 25457 w 26989"/>
                              <a:gd name="connsiteY265" fmla="*/ 11714 h 21600"/>
                              <a:gd name="connsiteX266" fmla="*/ 25457 w 26989"/>
                              <a:gd name="connsiteY266" fmla="*/ 10995 h 21600"/>
                              <a:gd name="connsiteX267" fmla="*/ 25437 w 26989"/>
                              <a:gd name="connsiteY267" fmla="*/ 10845 h 21600"/>
                              <a:gd name="connsiteX268" fmla="*/ 25273 w 26989"/>
                              <a:gd name="connsiteY268" fmla="*/ 10845 h 21600"/>
                              <a:gd name="connsiteX269" fmla="*/ 25253 w 26989"/>
                              <a:gd name="connsiteY269" fmla="*/ 10995 h 21600"/>
                              <a:gd name="connsiteX270" fmla="*/ 25253 w 26989"/>
                              <a:gd name="connsiteY270" fmla="*/ 11714 h 21600"/>
                              <a:gd name="connsiteX271" fmla="*/ 25157 w 26989"/>
                              <a:gd name="connsiteY271" fmla="*/ 11714 h 21600"/>
                              <a:gd name="connsiteX272" fmla="*/ 25137 w 26989"/>
                              <a:gd name="connsiteY272" fmla="*/ 11864 h 21600"/>
                              <a:gd name="connsiteX273" fmla="*/ 25137 w 26989"/>
                              <a:gd name="connsiteY273" fmla="*/ 12433 h 21600"/>
                              <a:gd name="connsiteX274" fmla="*/ 25137 w 26989"/>
                              <a:gd name="connsiteY274" fmla="*/ 12433 h 21600"/>
                              <a:gd name="connsiteX275" fmla="*/ 25137 w 26989"/>
                              <a:gd name="connsiteY275" fmla="*/ 13122 h 21600"/>
                              <a:gd name="connsiteX276" fmla="*/ 25157 w 26989"/>
                              <a:gd name="connsiteY276" fmla="*/ 13272 h 21600"/>
                              <a:gd name="connsiteX277" fmla="*/ 25253 w 26989"/>
                              <a:gd name="connsiteY277" fmla="*/ 13272 h 21600"/>
                              <a:gd name="connsiteX278" fmla="*/ 25253 w 26989"/>
                              <a:gd name="connsiteY278" fmla="*/ 13991 h 21600"/>
                              <a:gd name="connsiteX279" fmla="*/ 25273 w 26989"/>
                              <a:gd name="connsiteY279" fmla="*/ 14110 h 21600"/>
                              <a:gd name="connsiteX280" fmla="*/ 25573 w 26989"/>
                              <a:gd name="connsiteY280" fmla="*/ 19054 h 21600"/>
                              <a:gd name="connsiteX281" fmla="*/ 25573 w 26989"/>
                              <a:gd name="connsiteY281" fmla="*/ 17825 h 21600"/>
                              <a:gd name="connsiteX282" fmla="*/ 25553 w 26989"/>
                              <a:gd name="connsiteY282" fmla="*/ 17675 h 21600"/>
                              <a:gd name="connsiteX283" fmla="*/ 25457 w 26989"/>
                              <a:gd name="connsiteY283" fmla="*/ 17675 h 21600"/>
                              <a:gd name="connsiteX284" fmla="*/ 25457 w 26989"/>
                              <a:gd name="connsiteY284" fmla="*/ 16956 h 21600"/>
                              <a:gd name="connsiteX285" fmla="*/ 25437 w 26989"/>
                              <a:gd name="connsiteY285" fmla="*/ 16807 h 21600"/>
                              <a:gd name="connsiteX286" fmla="*/ 25273 w 26989"/>
                              <a:gd name="connsiteY286" fmla="*/ 16807 h 21600"/>
                              <a:gd name="connsiteX287" fmla="*/ 25253 w 26989"/>
                              <a:gd name="connsiteY287" fmla="*/ 16956 h 21600"/>
                              <a:gd name="connsiteX288" fmla="*/ 25253 w 26989"/>
                              <a:gd name="connsiteY288" fmla="*/ 17675 h 21600"/>
                              <a:gd name="connsiteX289" fmla="*/ 25157 w 26989"/>
                              <a:gd name="connsiteY289" fmla="*/ 17675 h 21600"/>
                              <a:gd name="connsiteX290" fmla="*/ 25137 w 26989"/>
                              <a:gd name="connsiteY290" fmla="*/ 17825 h 21600"/>
                              <a:gd name="connsiteX291" fmla="*/ 25137 w 26989"/>
                              <a:gd name="connsiteY291" fmla="*/ 18394 h 21600"/>
                              <a:gd name="connsiteX292" fmla="*/ 25137 w 26989"/>
                              <a:gd name="connsiteY292" fmla="*/ 18394 h 21600"/>
                              <a:gd name="connsiteX293" fmla="*/ 25137 w 26989"/>
                              <a:gd name="connsiteY293" fmla="*/ 19083 h 21600"/>
                              <a:gd name="connsiteX294" fmla="*/ 25157 w 26989"/>
                              <a:gd name="connsiteY294" fmla="*/ 19233 h 21600"/>
                              <a:gd name="connsiteX295" fmla="*/ 25253 w 26989"/>
                              <a:gd name="connsiteY295" fmla="*/ 19233 h 21600"/>
                              <a:gd name="connsiteX296" fmla="*/ 25253 w 26989"/>
                              <a:gd name="connsiteY296" fmla="*/ 19952 h 21600"/>
                              <a:gd name="connsiteX297" fmla="*/ 25273 w 26989"/>
                              <a:gd name="connsiteY297" fmla="*/ 20102 h 21600"/>
                              <a:gd name="connsiteX298" fmla="*/ 25437 w 26989"/>
                              <a:gd name="connsiteY298" fmla="*/ 20102 h 21600"/>
                              <a:gd name="connsiteX299" fmla="*/ 25457 w 26989"/>
                              <a:gd name="connsiteY299" fmla="*/ 19952 h 21600"/>
                              <a:gd name="connsiteX300" fmla="*/ 25457 w 26989"/>
                              <a:gd name="connsiteY300" fmla="*/ 19233 h 21600"/>
                              <a:gd name="connsiteX301" fmla="*/ 25553 w 26989"/>
                              <a:gd name="connsiteY301" fmla="*/ 19233 h 21600"/>
                              <a:gd name="connsiteX302" fmla="*/ 25573 w 26989"/>
                              <a:gd name="connsiteY302" fmla="*/ 19054 h 21600"/>
                              <a:gd name="connsiteX303" fmla="*/ 24757 w 26989"/>
                              <a:gd name="connsiteY303" fmla="*/ 10126 h 21600"/>
                              <a:gd name="connsiteX304" fmla="*/ 24773 w 26989"/>
                              <a:gd name="connsiteY304" fmla="*/ 10246 h 21600"/>
                              <a:gd name="connsiteX305" fmla="*/ 24857 w 26989"/>
                              <a:gd name="connsiteY305" fmla="*/ 10246 h 21600"/>
                              <a:gd name="connsiteX306" fmla="*/ 24857 w 26989"/>
                              <a:gd name="connsiteY306" fmla="*/ 10875 h 21600"/>
                              <a:gd name="connsiteX307" fmla="*/ 24873 w 26989"/>
                              <a:gd name="connsiteY307" fmla="*/ 10995 h 21600"/>
                              <a:gd name="connsiteX308" fmla="*/ 25021 w 26989"/>
                              <a:gd name="connsiteY308" fmla="*/ 10995 h 21600"/>
                              <a:gd name="connsiteX309" fmla="*/ 25037 w 26989"/>
                              <a:gd name="connsiteY309" fmla="*/ 10875 h 21600"/>
                              <a:gd name="connsiteX310" fmla="*/ 25037 w 26989"/>
                              <a:gd name="connsiteY310" fmla="*/ 10246 h 21600"/>
                              <a:gd name="connsiteX311" fmla="*/ 25121 w 26989"/>
                              <a:gd name="connsiteY311" fmla="*/ 10246 h 21600"/>
                              <a:gd name="connsiteX312" fmla="*/ 25137 w 26989"/>
                              <a:gd name="connsiteY312" fmla="*/ 10126 h 21600"/>
                              <a:gd name="connsiteX313" fmla="*/ 25137 w 26989"/>
                              <a:gd name="connsiteY313" fmla="*/ 9017 h 21600"/>
                              <a:gd name="connsiteX314" fmla="*/ 25121 w 26989"/>
                              <a:gd name="connsiteY314" fmla="*/ 8898 h 21600"/>
                              <a:gd name="connsiteX315" fmla="*/ 25045 w 26989"/>
                              <a:gd name="connsiteY315" fmla="*/ 8898 h 21600"/>
                              <a:gd name="connsiteX316" fmla="*/ 25045 w 26989"/>
                              <a:gd name="connsiteY316" fmla="*/ 8269 h 21600"/>
                              <a:gd name="connsiteX317" fmla="*/ 25029 w 26989"/>
                              <a:gd name="connsiteY317" fmla="*/ 8149 h 21600"/>
                              <a:gd name="connsiteX318" fmla="*/ 24881 w 26989"/>
                              <a:gd name="connsiteY318" fmla="*/ 8149 h 21600"/>
                              <a:gd name="connsiteX319" fmla="*/ 24865 w 26989"/>
                              <a:gd name="connsiteY319" fmla="*/ 8269 h 21600"/>
                              <a:gd name="connsiteX320" fmla="*/ 24865 w 26989"/>
                              <a:gd name="connsiteY320" fmla="*/ 8898 h 21600"/>
                              <a:gd name="connsiteX321" fmla="*/ 24781 w 26989"/>
                              <a:gd name="connsiteY321" fmla="*/ 8898 h 21600"/>
                              <a:gd name="connsiteX322" fmla="*/ 24765 w 26989"/>
                              <a:gd name="connsiteY322" fmla="*/ 9017 h 21600"/>
                              <a:gd name="connsiteX323" fmla="*/ 24765 w 26989"/>
                              <a:gd name="connsiteY323" fmla="*/ 10126 h 21600"/>
                              <a:gd name="connsiteX324" fmla="*/ 24757 w 26989"/>
                              <a:gd name="connsiteY324" fmla="*/ 10126 h 21600"/>
                              <a:gd name="connsiteX325" fmla="*/ 24757 w 26989"/>
                              <a:gd name="connsiteY325" fmla="*/ 15998 h 21600"/>
                              <a:gd name="connsiteX326" fmla="*/ 24773 w 26989"/>
                              <a:gd name="connsiteY326" fmla="*/ 16118 h 21600"/>
                              <a:gd name="connsiteX327" fmla="*/ 24857 w 26989"/>
                              <a:gd name="connsiteY327" fmla="*/ 16118 h 21600"/>
                              <a:gd name="connsiteX328" fmla="*/ 24857 w 26989"/>
                              <a:gd name="connsiteY328" fmla="*/ 16747 h 21600"/>
                              <a:gd name="connsiteX329" fmla="*/ 24873 w 26989"/>
                              <a:gd name="connsiteY329" fmla="*/ 16867 h 21600"/>
                              <a:gd name="connsiteX330" fmla="*/ 25021 w 26989"/>
                              <a:gd name="connsiteY330" fmla="*/ 16867 h 21600"/>
                              <a:gd name="connsiteX331" fmla="*/ 25037 w 26989"/>
                              <a:gd name="connsiteY331" fmla="*/ 16747 h 21600"/>
                              <a:gd name="connsiteX332" fmla="*/ 25037 w 26989"/>
                              <a:gd name="connsiteY332" fmla="*/ 16118 h 21600"/>
                              <a:gd name="connsiteX333" fmla="*/ 25121 w 26989"/>
                              <a:gd name="connsiteY333" fmla="*/ 16118 h 21600"/>
                              <a:gd name="connsiteX334" fmla="*/ 25137 w 26989"/>
                              <a:gd name="connsiteY334" fmla="*/ 15998 h 21600"/>
                              <a:gd name="connsiteX335" fmla="*/ 25137 w 26989"/>
                              <a:gd name="connsiteY335" fmla="*/ 14889 h 21600"/>
                              <a:gd name="connsiteX336" fmla="*/ 25121 w 26989"/>
                              <a:gd name="connsiteY336" fmla="*/ 14769 h 21600"/>
                              <a:gd name="connsiteX337" fmla="*/ 25045 w 26989"/>
                              <a:gd name="connsiteY337" fmla="*/ 14769 h 21600"/>
                              <a:gd name="connsiteX338" fmla="*/ 25045 w 26989"/>
                              <a:gd name="connsiteY338" fmla="*/ 14140 h 21600"/>
                              <a:gd name="connsiteX339" fmla="*/ 25029 w 26989"/>
                              <a:gd name="connsiteY339" fmla="*/ 14021 h 21600"/>
                              <a:gd name="connsiteX340" fmla="*/ 24881 w 26989"/>
                              <a:gd name="connsiteY340" fmla="*/ 14021 h 21600"/>
                              <a:gd name="connsiteX341" fmla="*/ 24865 w 26989"/>
                              <a:gd name="connsiteY341" fmla="*/ 14140 h 21600"/>
                              <a:gd name="connsiteX342" fmla="*/ 24865 w 26989"/>
                              <a:gd name="connsiteY342" fmla="*/ 14769 h 21600"/>
                              <a:gd name="connsiteX343" fmla="*/ 24781 w 26989"/>
                              <a:gd name="connsiteY343" fmla="*/ 14769 h 21600"/>
                              <a:gd name="connsiteX344" fmla="*/ 24765 w 26989"/>
                              <a:gd name="connsiteY344" fmla="*/ 14889 h 21600"/>
                              <a:gd name="connsiteX345" fmla="*/ 24765 w 26989"/>
                              <a:gd name="connsiteY345" fmla="*/ 15998 h 21600"/>
                              <a:gd name="connsiteX346" fmla="*/ 24757 w 26989"/>
                              <a:gd name="connsiteY346" fmla="*/ 15998 h 21600"/>
                              <a:gd name="connsiteX347" fmla="*/ 0 w 26989"/>
                              <a:gd name="connsiteY347" fmla="*/ 0 h 21600"/>
                              <a:gd name="connsiteX348" fmla="*/ 0 w 26989"/>
                              <a:gd name="connsiteY348" fmla="*/ 2238 h 21600"/>
                              <a:gd name="connsiteX349" fmla="*/ 25253 w 26989"/>
                              <a:gd name="connsiteY349" fmla="*/ 2127 h 21600"/>
                              <a:gd name="connsiteX350" fmla="*/ 25253 w 26989"/>
                              <a:gd name="connsiteY350" fmla="*/ 2277 h 21600"/>
                              <a:gd name="connsiteX351" fmla="*/ 25273 w 26989"/>
                              <a:gd name="connsiteY351" fmla="*/ 2427 h 21600"/>
                              <a:gd name="connsiteX352" fmla="*/ 25437 w 26989"/>
                              <a:gd name="connsiteY352" fmla="*/ 2427 h 21600"/>
                              <a:gd name="connsiteX353" fmla="*/ 25457 w 26989"/>
                              <a:gd name="connsiteY353" fmla="*/ 2277 h 21600"/>
                              <a:gd name="connsiteX354" fmla="*/ 25457 w 26989"/>
                              <a:gd name="connsiteY354" fmla="*/ 2127 h 21600"/>
                              <a:gd name="connsiteX355" fmla="*/ 25645 w 26989"/>
                              <a:gd name="connsiteY355" fmla="*/ 2127 h 21600"/>
                              <a:gd name="connsiteX356" fmla="*/ 25645 w 26989"/>
                              <a:gd name="connsiteY356" fmla="*/ 2846 h 21600"/>
                              <a:gd name="connsiteX357" fmla="*/ 25541 w 26989"/>
                              <a:gd name="connsiteY357" fmla="*/ 2846 h 21600"/>
                              <a:gd name="connsiteX358" fmla="*/ 25521 w 26989"/>
                              <a:gd name="connsiteY358" fmla="*/ 2996 h 21600"/>
                              <a:gd name="connsiteX359" fmla="*/ 25521 w 26989"/>
                              <a:gd name="connsiteY359" fmla="*/ 3625 h 21600"/>
                              <a:gd name="connsiteX360" fmla="*/ 25521 w 26989"/>
                              <a:gd name="connsiteY360" fmla="*/ 3625 h 21600"/>
                              <a:gd name="connsiteX361" fmla="*/ 25521 w 26989"/>
                              <a:gd name="connsiteY361" fmla="*/ 4374 h 21600"/>
                              <a:gd name="connsiteX362" fmla="*/ 25541 w 26989"/>
                              <a:gd name="connsiteY362" fmla="*/ 4524 h 21600"/>
                              <a:gd name="connsiteX363" fmla="*/ 25645 w 26989"/>
                              <a:gd name="connsiteY363" fmla="*/ 4524 h 21600"/>
                              <a:gd name="connsiteX364" fmla="*/ 25645 w 26989"/>
                              <a:gd name="connsiteY364" fmla="*/ 5303 h 21600"/>
                              <a:gd name="connsiteX365" fmla="*/ 25665 w 26989"/>
                              <a:gd name="connsiteY365" fmla="*/ 5452 h 21600"/>
                              <a:gd name="connsiteX366" fmla="*/ 25849 w 26989"/>
                              <a:gd name="connsiteY366" fmla="*/ 5452 h 21600"/>
                              <a:gd name="connsiteX367" fmla="*/ 25869 w 26989"/>
                              <a:gd name="connsiteY367" fmla="*/ 5303 h 21600"/>
                              <a:gd name="connsiteX368" fmla="*/ 25869 w 26989"/>
                              <a:gd name="connsiteY368" fmla="*/ 4524 h 21600"/>
                              <a:gd name="connsiteX369" fmla="*/ 25973 w 26989"/>
                              <a:gd name="connsiteY369" fmla="*/ 4524 h 21600"/>
                              <a:gd name="connsiteX370" fmla="*/ 25993 w 26989"/>
                              <a:gd name="connsiteY370" fmla="*/ 4374 h 21600"/>
                              <a:gd name="connsiteX371" fmla="*/ 25993 w 26989"/>
                              <a:gd name="connsiteY371" fmla="*/ 2996 h 21600"/>
                              <a:gd name="connsiteX372" fmla="*/ 25973 w 26989"/>
                              <a:gd name="connsiteY372" fmla="*/ 2846 h 21600"/>
                              <a:gd name="connsiteX373" fmla="*/ 25869 w 26989"/>
                              <a:gd name="connsiteY373" fmla="*/ 2846 h 21600"/>
                              <a:gd name="connsiteX374" fmla="*/ 25869 w 26989"/>
                              <a:gd name="connsiteY374" fmla="*/ 2127 h 21600"/>
                              <a:gd name="connsiteX375" fmla="*/ 26033 w 26989"/>
                              <a:gd name="connsiteY375" fmla="*/ 2127 h 21600"/>
                              <a:gd name="connsiteX376" fmla="*/ 26033 w 26989"/>
                              <a:gd name="connsiteY376" fmla="*/ 2636 h 21600"/>
                              <a:gd name="connsiteX377" fmla="*/ 26057 w 26989"/>
                              <a:gd name="connsiteY377" fmla="*/ 2816 h 21600"/>
                              <a:gd name="connsiteX378" fmla="*/ 26261 w 26989"/>
                              <a:gd name="connsiteY378" fmla="*/ 2816 h 21600"/>
                              <a:gd name="connsiteX379" fmla="*/ 26265 w 26989"/>
                              <a:gd name="connsiteY379" fmla="*/ 2816 h 21600"/>
                              <a:gd name="connsiteX380" fmla="*/ 26265 w 26989"/>
                              <a:gd name="connsiteY380" fmla="*/ 2846 h 21600"/>
                              <a:gd name="connsiteX381" fmla="*/ 26265 w 26989"/>
                              <a:gd name="connsiteY381" fmla="*/ 4554 h 21600"/>
                              <a:gd name="connsiteX382" fmla="*/ 26293 w 26989"/>
                              <a:gd name="connsiteY382" fmla="*/ 4763 h 21600"/>
                              <a:gd name="connsiteX383" fmla="*/ 26425 w 26989"/>
                              <a:gd name="connsiteY383" fmla="*/ 4763 h 21600"/>
                              <a:gd name="connsiteX384" fmla="*/ 26425 w 26989"/>
                              <a:gd name="connsiteY384" fmla="*/ 5752 h 21600"/>
                              <a:gd name="connsiteX385" fmla="*/ 26453 w 26989"/>
                              <a:gd name="connsiteY385" fmla="*/ 5962 h 21600"/>
                              <a:gd name="connsiteX386" fmla="*/ 26637 w 26989"/>
                              <a:gd name="connsiteY386" fmla="*/ 5962 h 21600"/>
                              <a:gd name="connsiteX387" fmla="*/ 26637 w 26989"/>
                              <a:gd name="connsiteY387" fmla="*/ 7400 h 21600"/>
                              <a:gd name="connsiteX388" fmla="*/ 26453 w 26989"/>
                              <a:gd name="connsiteY388" fmla="*/ 7400 h 21600"/>
                              <a:gd name="connsiteX389" fmla="*/ 26433 w 26989"/>
                              <a:gd name="connsiteY389" fmla="*/ 7490 h 21600"/>
                              <a:gd name="connsiteX390" fmla="*/ 26433 w 26989"/>
                              <a:gd name="connsiteY390" fmla="*/ 6022 h 21600"/>
                              <a:gd name="connsiteX391" fmla="*/ 26409 w 26989"/>
                              <a:gd name="connsiteY391" fmla="*/ 5842 h 21600"/>
                              <a:gd name="connsiteX392" fmla="*/ 26285 w 26989"/>
                              <a:gd name="connsiteY392" fmla="*/ 5842 h 21600"/>
                              <a:gd name="connsiteX393" fmla="*/ 26285 w 26989"/>
                              <a:gd name="connsiteY393" fmla="*/ 4973 h 21600"/>
                              <a:gd name="connsiteX394" fmla="*/ 26261 w 26989"/>
                              <a:gd name="connsiteY394" fmla="*/ 4793 h 21600"/>
                              <a:gd name="connsiteX395" fmla="*/ 26057 w 26989"/>
                              <a:gd name="connsiteY395" fmla="*/ 4793 h 21600"/>
                              <a:gd name="connsiteX396" fmla="*/ 26033 w 26989"/>
                              <a:gd name="connsiteY396" fmla="*/ 4973 h 21600"/>
                              <a:gd name="connsiteX397" fmla="*/ 26033 w 26989"/>
                              <a:gd name="connsiteY397" fmla="*/ 5842 h 21600"/>
                              <a:gd name="connsiteX398" fmla="*/ 25917 w 26989"/>
                              <a:gd name="connsiteY398" fmla="*/ 5842 h 21600"/>
                              <a:gd name="connsiteX399" fmla="*/ 25893 w 26989"/>
                              <a:gd name="connsiteY399" fmla="*/ 6022 h 21600"/>
                              <a:gd name="connsiteX400" fmla="*/ 25893 w 26989"/>
                              <a:gd name="connsiteY400" fmla="*/ 7549 h 21600"/>
                              <a:gd name="connsiteX401" fmla="*/ 25917 w 26989"/>
                              <a:gd name="connsiteY401" fmla="*/ 7729 h 21600"/>
                              <a:gd name="connsiteX402" fmla="*/ 26033 w 26989"/>
                              <a:gd name="connsiteY402" fmla="*/ 7729 h 21600"/>
                              <a:gd name="connsiteX403" fmla="*/ 26033 w 26989"/>
                              <a:gd name="connsiteY403" fmla="*/ 8598 h 21600"/>
                              <a:gd name="connsiteX404" fmla="*/ 26057 w 26989"/>
                              <a:gd name="connsiteY404" fmla="*/ 8778 h 21600"/>
                              <a:gd name="connsiteX405" fmla="*/ 26261 w 26989"/>
                              <a:gd name="connsiteY405" fmla="*/ 8778 h 21600"/>
                              <a:gd name="connsiteX406" fmla="*/ 26265 w 26989"/>
                              <a:gd name="connsiteY406" fmla="*/ 8778 h 21600"/>
                              <a:gd name="connsiteX407" fmla="*/ 26265 w 26989"/>
                              <a:gd name="connsiteY407" fmla="*/ 10455 h 21600"/>
                              <a:gd name="connsiteX408" fmla="*/ 26293 w 26989"/>
                              <a:gd name="connsiteY408" fmla="*/ 10665 h 21600"/>
                              <a:gd name="connsiteX409" fmla="*/ 26425 w 26989"/>
                              <a:gd name="connsiteY409" fmla="*/ 10665 h 21600"/>
                              <a:gd name="connsiteX410" fmla="*/ 26425 w 26989"/>
                              <a:gd name="connsiteY410" fmla="*/ 11654 h 21600"/>
                              <a:gd name="connsiteX411" fmla="*/ 26453 w 26989"/>
                              <a:gd name="connsiteY411" fmla="*/ 11863 h 21600"/>
                              <a:gd name="connsiteX412" fmla="*/ 26637 w 26989"/>
                              <a:gd name="connsiteY412" fmla="*/ 11863 h 21600"/>
                              <a:gd name="connsiteX413" fmla="*/ 26637 w 26989"/>
                              <a:gd name="connsiteY413" fmla="*/ 13301 h 21600"/>
                              <a:gd name="connsiteX414" fmla="*/ 26453 w 26989"/>
                              <a:gd name="connsiteY414" fmla="*/ 13301 h 21600"/>
                              <a:gd name="connsiteX415" fmla="*/ 26433 w 26989"/>
                              <a:gd name="connsiteY415" fmla="*/ 13391 h 21600"/>
                              <a:gd name="connsiteX416" fmla="*/ 26433 w 26989"/>
                              <a:gd name="connsiteY416" fmla="*/ 11923 h 21600"/>
                              <a:gd name="connsiteX417" fmla="*/ 26409 w 26989"/>
                              <a:gd name="connsiteY417" fmla="*/ 11744 h 21600"/>
                              <a:gd name="connsiteX418" fmla="*/ 26285 w 26989"/>
                              <a:gd name="connsiteY418" fmla="*/ 11744 h 21600"/>
                              <a:gd name="connsiteX419" fmla="*/ 26285 w 26989"/>
                              <a:gd name="connsiteY419" fmla="*/ 10785 h 21600"/>
                              <a:gd name="connsiteX420" fmla="*/ 26261 w 26989"/>
                              <a:gd name="connsiteY420" fmla="*/ 10605 h 21600"/>
                              <a:gd name="connsiteX421" fmla="*/ 26057 w 26989"/>
                              <a:gd name="connsiteY421" fmla="*/ 10605 h 21600"/>
                              <a:gd name="connsiteX422" fmla="*/ 26033 w 26989"/>
                              <a:gd name="connsiteY422" fmla="*/ 10785 h 21600"/>
                              <a:gd name="connsiteX423" fmla="*/ 26033 w 26989"/>
                              <a:gd name="connsiteY423" fmla="*/ 11654 h 21600"/>
                              <a:gd name="connsiteX424" fmla="*/ 25917 w 26989"/>
                              <a:gd name="connsiteY424" fmla="*/ 11654 h 21600"/>
                              <a:gd name="connsiteX425" fmla="*/ 25893 w 26989"/>
                              <a:gd name="connsiteY425" fmla="*/ 11834 h 21600"/>
                              <a:gd name="connsiteX426" fmla="*/ 25893 w 26989"/>
                              <a:gd name="connsiteY426" fmla="*/ 13361 h 21600"/>
                              <a:gd name="connsiteX427" fmla="*/ 25917 w 26989"/>
                              <a:gd name="connsiteY427" fmla="*/ 13541 h 21600"/>
                              <a:gd name="connsiteX428" fmla="*/ 26033 w 26989"/>
                              <a:gd name="connsiteY428" fmla="*/ 13541 h 21600"/>
                              <a:gd name="connsiteX429" fmla="*/ 26033 w 26989"/>
                              <a:gd name="connsiteY429" fmla="*/ 14410 h 21600"/>
                              <a:gd name="connsiteX430" fmla="*/ 26057 w 26989"/>
                              <a:gd name="connsiteY430" fmla="*/ 14590 h 21600"/>
                              <a:gd name="connsiteX431" fmla="*/ 26261 w 26989"/>
                              <a:gd name="connsiteY431" fmla="*/ 14590 h 21600"/>
                              <a:gd name="connsiteX432" fmla="*/ 26265 w 26989"/>
                              <a:gd name="connsiteY432" fmla="*/ 14590 h 21600"/>
                              <a:gd name="connsiteX433" fmla="*/ 26265 w 26989"/>
                              <a:gd name="connsiteY433" fmla="*/ 16267 h 21600"/>
                              <a:gd name="connsiteX434" fmla="*/ 26293 w 26989"/>
                              <a:gd name="connsiteY434" fmla="*/ 16477 h 21600"/>
                              <a:gd name="connsiteX435" fmla="*/ 26425 w 26989"/>
                              <a:gd name="connsiteY435" fmla="*/ 16477 h 21600"/>
                              <a:gd name="connsiteX436" fmla="*/ 26425 w 26989"/>
                              <a:gd name="connsiteY436" fmla="*/ 17466 h 21600"/>
                              <a:gd name="connsiteX437" fmla="*/ 26453 w 26989"/>
                              <a:gd name="connsiteY437" fmla="*/ 17675 h 21600"/>
                              <a:gd name="connsiteX438" fmla="*/ 26637 w 26989"/>
                              <a:gd name="connsiteY438" fmla="*/ 17675 h 21600"/>
                              <a:gd name="connsiteX439" fmla="*/ 26637 w 26989"/>
                              <a:gd name="connsiteY439" fmla="*/ 19113 h 21600"/>
                              <a:gd name="connsiteX440" fmla="*/ 26453 w 26989"/>
                              <a:gd name="connsiteY440" fmla="*/ 19113 h 21600"/>
                              <a:gd name="connsiteX441" fmla="*/ 26433 w 26989"/>
                              <a:gd name="connsiteY441" fmla="*/ 19203 h 21600"/>
                              <a:gd name="connsiteX442" fmla="*/ 26433 w 26989"/>
                              <a:gd name="connsiteY442" fmla="*/ 17675 h 21600"/>
                              <a:gd name="connsiteX443" fmla="*/ 26409 w 26989"/>
                              <a:gd name="connsiteY443" fmla="*/ 17496 h 21600"/>
                              <a:gd name="connsiteX444" fmla="*/ 26285 w 26989"/>
                              <a:gd name="connsiteY444" fmla="*/ 17496 h 21600"/>
                              <a:gd name="connsiteX445" fmla="*/ 26285 w 26989"/>
                              <a:gd name="connsiteY445" fmla="*/ 16627 h 21600"/>
                              <a:gd name="connsiteX446" fmla="*/ 26261 w 26989"/>
                              <a:gd name="connsiteY446" fmla="*/ 16447 h 21600"/>
                              <a:gd name="connsiteX447" fmla="*/ 26057 w 26989"/>
                              <a:gd name="connsiteY447" fmla="*/ 16447 h 21600"/>
                              <a:gd name="connsiteX448" fmla="*/ 26033 w 26989"/>
                              <a:gd name="connsiteY448" fmla="*/ 16627 h 21600"/>
                              <a:gd name="connsiteX449" fmla="*/ 26033 w 26989"/>
                              <a:gd name="connsiteY449" fmla="*/ 17496 h 21600"/>
                              <a:gd name="connsiteX450" fmla="*/ 25917 w 26989"/>
                              <a:gd name="connsiteY450" fmla="*/ 17496 h 21600"/>
                              <a:gd name="connsiteX451" fmla="*/ 25893 w 26989"/>
                              <a:gd name="connsiteY451" fmla="*/ 17675 h 21600"/>
                              <a:gd name="connsiteX452" fmla="*/ 25893 w 26989"/>
                              <a:gd name="connsiteY452" fmla="*/ 19203 h 21600"/>
                              <a:gd name="connsiteX453" fmla="*/ 25917 w 26989"/>
                              <a:gd name="connsiteY453" fmla="*/ 19383 h 21600"/>
                              <a:gd name="connsiteX454" fmla="*/ 26033 w 26989"/>
                              <a:gd name="connsiteY454" fmla="*/ 19383 h 21600"/>
                              <a:gd name="connsiteX455" fmla="*/ 26033 w 26989"/>
                              <a:gd name="connsiteY455" fmla="*/ 20252 h 21600"/>
                              <a:gd name="connsiteX456" fmla="*/ 26057 w 26989"/>
                              <a:gd name="connsiteY456" fmla="*/ 20432 h 21600"/>
                              <a:gd name="connsiteX457" fmla="*/ 26261 w 26989"/>
                              <a:gd name="connsiteY457" fmla="*/ 20432 h 21600"/>
                              <a:gd name="connsiteX458" fmla="*/ 26265 w 26989"/>
                              <a:gd name="connsiteY458" fmla="*/ 20432 h 21600"/>
                              <a:gd name="connsiteX459" fmla="*/ 26265 w 26989"/>
                              <a:gd name="connsiteY459" fmla="*/ 20462 h 21600"/>
                              <a:gd name="connsiteX460" fmla="*/ 26265 w 26989"/>
                              <a:gd name="connsiteY460" fmla="*/ 21570 h 21600"/>
                              <a:gd name="connsiteX461" fmla="*/ 26861 w 26989"/>
                              <a:gd name="connsiteY461" fmla="*/ 21570 h 21600"/>
                              <a:gd name="connsiteX462" fmla="*/ 26861 w 26989"/>
                              <a:gd name="connsiteY462" fmla="*/ 20881 h 21600"/>
                              <a:gd name="connsiteX463" fmla="*/ 26989 w 26989"/>
                              <a:gd name="connsiteY463" fmla="*/ 20881 h 21600"/>
                              <a:gd name="connsiteX464" fmla="*/ 26989 w 26989"/>
                              <a:gd name="connsiteY464" fmla="*/ 15938 h 21600"/>
                              <a:gd name="connsiteX465" fmla="*/ 26861 w 26989"/>
                              <a:gd name="connsiteY465" fmla="*/ 15938 h 21600"/>
                              <a:gd name="connsiteX466" fmla="*/ 26861 w 26989"/>
                              <a:gd name="connsiteY466" fmla="*/ 15039 h 21600"/>
                              <a:gd name="connsiteX467" fmla="*/ 26989 w 26989"/>
                              <a:gd name="connsiteY467" fmla="*/ 15039 h 21600"/>
                              <a:gd name="connsiteX468" fmla="*/ 26989 w 26989"/>
                              <a:gd name="connsiteY468" fmla="*/ 10096 h 21600"/>
                              <a:gd name="connsiteX469" fmla="*/ 26861 w 26989"/>
                              <a:gd name="connsiteY469" fmla="*/ 10096 h 21600"/>
                              <a:gd name="connsiteX470" fmla="*/ 26861 w 26989"/>
                              <a:gd name="connsiteY470" fmla="*/ 9167 h 21600"/>
                              <a:gd name="connsiteX471" fmla="*/ 26989 w 26989"/>
                              <a:gd name="connsiteY471" fmla="*/ 9167 h 21600"/>
                              <a:gd name="connsiteX472" fmla="*/ 26989 w 26989"/>
                              <a:gd name="connsiteY472" fmla="*/ 4224 h 21600"/>
                              <a:gd name="connsiteX473" fmla="*/ 26861 w 26989"/>
                              <a:gd name="connsiteY473" fmla="*/ 4224 h 21600"/>
                              <a:gd name="connsiteX474" fmla="*/ 26861 w 26989"/>
                              <a:gd name="connsiteY474" fmla="*/ 3236 h 21600"/>
                              <a:gd name="connsiteX475" fmla="*/ 26989 w 26989"/>
                              <a:gd name="connsiteY475" fmla="*/ 3236 h 21600"/>
                              <a:gd name="connsiteX476" fmla="*/ 26989 w 26989"/>
                              <a:gd name="connsiteY476" fmla="*/ 2097 h 21600"/>
                              <a:gd name="connsiteX477" fmla="*/ 26989 w 26989"/>
                              <a:gd name="connsiteY477" fmla="*/ 2097 h 21600"/>
                              <a:gd name="connsiteX478" fmla="*/ 26989 w 26989"/>
                              <a:gd name="connsiteY478" fmla="*/ 0 h 21600"/>
                              <a:gd name="connsiteX479" fmla="*/ 0 w 26989"/>
                              <a:gd name="connsiteY479" fmla="*/ 0 h 21600"/>
                              <a:gd name="connsiteX480" fmla="*/ 26421 w 26989"/>
                              <a:gd name="connsiteY480" fmla="*/ 2636 h 21600"/>
                              <a:gd name="connsiteX481" fmla="*/ 26289 w 26989"/>
                              <a:gd name="connsiteY481" fmla="*/ 2636 h 21600"/>
                              <a:gd name="connsiteX482" fmla="*/ 26281 w 26989"/>
                              <a:gd name="connsiteY482" fmla="*/ 2636 h 21600"/>
                              <a:gd name="connsiteX483" fmla="*/ 26281 w 26989"/>
                              <a:gd name="connsiteY483" fmla="*/ 2606 h 21600"/>
                              <a:gd name="connsiteX484" fmla="*/ 26281 w 26989"/>
                              <a:gd name="connsiteY484" fmla="*/ 2097 h 21600"/>
                              <a:gd name="connsiteX485" fmla="*/ 26417 w 26989"/>
                              <a:gd name="connsiteY485" fmla="*/ 2097 h 21600"/>
                              <a:gd name="connsiteX486" fmla="*/ 26417 w 26989"/>
                              <a:gd name="connsiteY486" fmla="*/ 2636 h 21600"/>
                              <a:gd name="connsiteX487" fmla="*/ 26421 w 26989"/>
                              <a:gd name="connsiteY487" fmla="*/ 2636 h 21600"/>
                              <a:gd name="connsiteX488" fmla="*/ 26421 w 26989"/>
                              <a:gd name="connsiteY488" fmla="*/ 8508 h 21600"/>
                              <a:gd name="connsiteX489" fmla="*/ 26289 w 26989"/>
                              <a:gd name="connsiteY489" fmla="*/ 8508 h 21600"/>
                              <a:gd name="connsiteX490" fmla="*/ 26285 w 26989"/>
                              <a:gd name="connsiteY490" fmla="*/ 8508 h 21600"/>
                              <a:gd name="connsiteX491" fmla="*/ 26285 w 26989"/>
                              <a:gd name="connsiteY491" fmla="*/ 7669 h 21600"/>
                              <a:gd name="connsiteX492" fmla="*/ 26401 w 26989"/>
                              <a:gd name="connsiteY492" fmla="*/ 7669 h 21600"/>
                              <a:gd name="connsiteX493" fmla="*/ 26421 w 26989"/>
                              <a:gd name="connsiteY493" fmla="*/ 7579 h 21600"/>
                              <a:gd name="connsiteX494" fmla="*/ 26421 w 26989"/>
                              <a:gd name="connsiteY494" fmla="*/ 8508 h 21600"/>
                              <a:gd name="connsiteX495" fmla="*/ 26421 w 26989"/>
                              <a:gd name="connsiteY495" fmla="*/ 14410 h 21600"/>
                              <a:gd name="connsiteX496" fmla="*/ 26289 w 26989"/>
                              <a:gd name="connsiteY496" fmla="*/ 14410 h 21600"/>
                              <a:gd name="connsiteX497" fmla="*/ 26285 w 26989"/>
                              <a:gd name="connsiteY497" fmla="*/ 14410 h 21600"/>
                              <a:gd name="connsiteX498" fmla="*/ 26285 w 26989"/>
                              <a:gd name="connsiteY498" fmla="*/ 13571 h 21600"/>
                              <a:gd name="connsiteX499" fmla="*/ 26401 w 26989"/>
                              <a:gd name="connsiteY499" fmla="*/ 13571 h 21600"/>
                              <a:gd name="connsiteX500" fmla="*/ 26421 w 26989"/>
                              <a:gd name="connsiteY500" fmla="*/ 13481 h 21600"/>
                              <a:gd name="connsiteX501" fmla="*/ 26421 w 26989"/>
                              <a:gd name="connsiteY501" fmla="*/ 14410 h 21600"/>
                              <a:gd name="connsiteX502" fmla="*/ 26421 w 26989"/>
                              <a:gd name="connsiteY502" fmla="*/ 20282 h 21600"/>
                              <a:gd name="connsiteX503" fmla="*/ 26289 w 26989"/>
                              <a:gd name="connsiteY503" fmla="*/ 20282 h 21600"/>
                              <a:gd name="connsiteX504" fmla="*/ 26281 w 26989"/>
                              <a:gd name="connsiteY504" fmla="*/ 20282 h 21600"/>
                              <a:gd name="connsiteX505" fmla="*/ 26281 w 26989"/>
                              <a:gd name="connsiteY505" fmla="*/ 20252 h 21600"/>
                              <a:gd name="connsiteX506" fmla="*/ 26281 w 26989"/>
                              <a:gd name="connsiteY506" fmla="*/ 19383 h 21600"/>
                              <a:gd name="connsiteX507" fmla="*/ 26397 w 26989"/>
                              <a:gd name="connsiteY507" fmla="*/ 19383 h 21600"/>
                              <a:gd name="connsiteX508" fmla="*/ 26417 w 26989"/>
                              <a:gd name="connsiteY508" fmla="*/ 19293 h 21600"/>
                              <a:gd name="connsiteX509" fmla="*/ 26417 w 26989"/>
                              <a:gd name="connsiteY509" fmla="*/ 20282 h 21600"/>
                              <a:gd name="connsiteX510" fmla="*/ 26421 w 26989"/>
                              <a:gd name="connsiteY510" fmla="*/ 20282 h 21600"/>
                              <a:gd name="connsiteX511" fmla="*/ 26809 w 26989"/>
                              <a:gd name="connsiteY511" fmla="*/ 20282 h 21600"/>
                              <a:gd name="connsiteX512" fmla="*/ 26701 w 26989"/>
                              <a:gd name="connsiteY512" fmla="*/ 20282 h 21600"/>
                              <a:gd name="connsiteX513" fmla="*/ 26701 w 26989"/>
                              <a:gd name="connsiteY513" fmla="*/ 19623 h 21600"/>
                              <a:gd name="connsiteX514" fmla="*/ 26809 w 26989"/>
                              <a:gd name="connsiteY514" fmla="*/ 19623 h 21600"/>
                              <a:gd name="connsiteX515" fmla="*/ 26809 w 26989"/>
                              <a:gd name="connsiteY515" fmla="*/ 20282 h 21600"/>
                              <a:gd name="connsiteX516" fmla="*/ 26809 w 26989"/>
                              <a:gd name="connsiteY516" fmla="*/ 17286 h 21600"/>
                              <a:gd name="connsiteX517" fmla="*/ 26701 w 26989"/>
                              <a:gd name="connsiteY517" fmla="*/ 17286 h 21600"/>
                              <a:gd name="connsiteX518" fmla="*/ 26701 w 26989"/>
                              <a:gd name="connsiteY518" fmla="*/ 16507 h 21600"/>
                              <a:gd name="connsiteX519" fmla="*/ 26809 w 26989"/>
                              <a:gd name="connsiteY519" fmla="*/ 16507 h 21600"/>
                              <a:gd name="connsiteX520" fmla="*/ 26809 w 26989"/>
                              <a:gd name="connsiteY520" fmla="*/ 17286 h 21600"/>
                              <a:gd name="connsiteX521" fmla="*/ 26809 w 26989"/>
                              <a:gd name="connsiteY521" fmla="*/ 14410 h 21600"/>
                              <a:gd name="connsiteX522" fmla="*/ 26701 w 26989"/>
                              <a:gd name="connsiteY522" fmla="*/ 14410 h 21600"/>
                              <a:gd name="connsiteX523" fmla="*/ 26701 w 26989"/>
                              <a:gd name="connsiteY523" fmla="*/ 13781 h 21600"/>
                              <a:gd name="connsiteX524" fmla="*/ 26809 w 26989"/>
                              <a:gd name="connsiteY524" fmla="*/ 13781 h 21600"/>
                              <a:gd name="connsiteX525" fmla="*/ 26809 w 26989"/>
                              <a:gd name="connsiteY525" fmla="*/ 14410 h 21600"/>
                              <a:gd name="connsiteX526" fmla="*/ 26809 w 26989"/>
                              <a:gd name="connsiteY526" fmla="*/ 11444 h 21600"/>
                              <a:gd name="connsiteX527" fmla="*/ 26701 w 26989"/>
                              <a:gd name="connsiteY527" fmla="*/ 11444 h 21600"/>
                              <a:gd name="connsiteX528" fmla="*/ 26701 w 26989"/>
                              <a:gd name="connsiteY528" fmla="*/ 10605 h 21600"/>
                              <a:gd name="connsiteX529" fmla="*/ 26809 w 26989"/>
                              <a:gd name="connsiteY529" fmla="*/ 10605 h 21600"/>
                              <a:gd name="connsiteX530" fmla="*/ 26809 w 26989"/>
                              <a:gd name="connsiteY530" fmla="*/ 11444 h 21600"/>
                              <a:gd name="connsiteX531" fmla="*/ 26809 w 26989"/>
                              <a:gd name="connsiteY531" fmla="*/ 8508 h 21600"/>
                              <a:gd name="connsiteX532" fmla="*/ 26701 w 26989"/>
                              <a:gd name="connsiteY532" fmla="*/ 8508 h 21600"/>
                              <a:gd name="connsiteX533" fmla="*/ 26701 w 26989"/>
                              <a:gd name="connsiteY533" fmla="*/ 7879 h 21600"/>
                              <a:gd name="connsiteX534" fmla="*/ 26809 w 26989"/>
                              <a:gd name="connsiteY534" fmla="*/ 7879 h 21600"/>
                              <a:gd name="connsiteX535" fmla="*/ 26809 w 26989"/>
                              <a:gd name="connsiteY535" fmla="*/ 8508 h 21600"/>
                              <a:gd name="connsiteX536" fmla="*/ 26809 w 26989"/>
                              <a:gd name="connsiteY536" fmla="*/ 5572 h 21600"/>
                              <a:gd name="connsiteX537" fmla="*/ 26701 w 26989"/>
                              <a:gd name="connsiteY537" fmla="*/ 5572 h 21600"/>
                              <a:gd name="connsiteX538" fmla="*/ 26701 w 26989"/>
                              <a:gd name="connsiteY538" fmla="*/ 4733 h 21600"/>
                              <a:gd name="connsiteX539" fmla="*/ 26809 w 26989"/>
                              <a:gd name="connsiteY539" fmla="*/ 4733 h 21600"/>
                              <a:gd name="connsiteX540" fmla="*/ 26809 w 26989"/>
                              <a:gd name="connsiteY540" fmla="*/ 5572 h 21600"/>
                              <a:gd name="connsiteX541" fmla="*/ 26809 w 26989"/>
                              <a:gd name="connsiteY541" fmla="*/ 2636 h 21600"/>
                              <a:gd name="connsiteX542" fmla="*/ 26701 w 26989"/>
                              <a:gd name="connsiteY542" fmla="*/ 2636 h 21600"/>
                              <a:gd name="connsiteX543" fmla="*/ 26701 w 26989"/>
                              <a:gd name="connsiteY543" fmla="*/ 2127 h 21600"/>
                              <a:gd name="connsiteX544" fmla="*/ 26809 w 26989"/>
                              <a:gd name="connsiteY544" fmla="*/ 2127 h 21600"/>
                              <a:gd name="connsiteX545" fmla="*/ 26809 w 26989"/>
                              <a:gd name="connsiteY545" fmla="*/ 2636 h 21600"/>
                              <a:gd name="connsiteX546" fmla="*/ 24709 w 26989"/>
                              <a:gd name="connsiteY546" fmla="*/ 5902 h 21600"/>
                              <a:gd name="connsiteX547" fmla="*/ 24633 w 26989"/>
                              <a:gd name="connsiteY547" fmla="*/ 5902 h 21600"/>
                              <a:gd name="connsiteX548" fmla="*/ 24633 w 26989"/>
                              <a:gd name="connsiteY548" fmla="*/ 5333 h 21600"/>
                              <a:gd name="connsiteX549" fmla="*/ 24617 w 26989"/>
                              <a:gd name="connsiteY549" fmla="*/ 5213 h 21600"/>
                              <a:gd name="connsiteX550" fmla="*/ 24485 w 26989"/>
                              <a:gd name="connsiteY550" fmla="*/ 5213 h 21600"/>
                              <a:gd name="connsiteX551" fmla="*/ 24469 w 26989"/>
                              <a:gd name="connsiteY551" fmla="*/ 5333 h 21600"/>
                              <a:gd name="connsiteX552" fmla="*/ 24469 w 26989"/>
                              <a:gd name="connsiteY552" fmla="*/ 5902 h 21600"/>
                              <a:gd name="connsiteX553" fmla="*/ 24393 w 26989"/>
                              <a:gd name="connsiteY553" fmla="*/ 5902 h 21600"/>
                              <a:gd name="connsiteX554" fmla="*/ 24377 w 26989"/>
                              <a:gd name="connsiteY554" fmla="*/ 6022 h 21600"/>
                              <a:gd name="connsiteX555" fmla="*/ 24377 w 26989"/>
                              <a:gd name="connsiteY555" fmla="*/ 7040 h 21600"/>
                              <a:gd name="connsiteX556" fmla="*/ 24393 w 26989"/>
                              <a:gd name="connsiteY556" fmla="*/ 7160 h 21600"/>
                              <a:gd name="connsiteX557" fmla="*/ 24469 w 26989"/>
                              <a:gd name="connsiteY557" fmla="*/ 7160 h 21600"/>
                              <a:gd name="connsiteX558" fmla="*/ 24469 w 26989"/>
                              <a:gd name="connsiteY558" fmla="*/ 7729 h 21600"/>
                              <a:gd name="connsiteX559" fmla="*/ 24485 w 26989"/>
                              <a:gd name="connsiteY559" fmla="*/ 7849 h 21600"/>
                              <a:gd name="connsiteX560" fmla="*/ 24621 w 26989"/>
                              <a:gd name="connsiteY560" fmla="*/ 7849 h 21600"/>
                              <a:gd name="connsiteX561" fmla="*/ 24637 w 26989"/>
                              <a:gd name="connsiteY561" fmla="*/ 7729 h 21600"/>
                              <a:gd name="connsiteX562" fmla="*/ 24637 w 26989"/>
                              <a:gd name="connsiteY562" fmla="*/ 7160 h 21600"/>
                              <a:gd name="connsiteX563" fmla="*/ 24713 w 26989"/>
                              <a:gd name="connsiteY563" fmla="*/ 7160 h 21600"/>
                              <a:gd name="connsiteX564" fmla="*/ 24729 w 26989"/>
                              <a:gd name="connsiteY564" fmla="*/ 7040 h 21600"/>
                              <a:gd name="connsiteX565" fmla="*/ 24729 w 26989"/>
                              <a:gd name="connsiteY565" fmla="*/ 6022 h 21600"/>
                              <a:gd name="connsiteX566" fmla="*/ 24709 w 26989"/>
                              <a:gd name="connsiteY566" fmla="*/ 5902 h 21600"/>
                              <a:gd name="connsiteX567" fmla="*/ 25977 w 26989"/>
                              <a:gd name="connsiteY567" fmla="*/ 20462 h 21600"/>
                              <a:gd name="connsiteX568" fmla="*/ 25873 w 26989"/>
                              <a:gd name="connsiteY568" fmla="*/ 20462 h 21600"/>
                              <a:gd name="connsiteX569" fmla="*/ 25873 w 26989"/>
                              <a:gd name="connsiteY569" fmla="*/ 19683 h 21600"/>
                              <a:gd name="connsiteX570" fmla="*/ 25853 w 26989"/>
                              <a:gd name="connsiteY570" fmla="*/ 19533 h 21600"/>
                              <a:gd name="connsiteX571" fmla="*/ 25669 w 26989"/>
                              <a:gd name="connsiteY571" fmla="*/ 19533 h 21600"/>
                              <a:gd name="connsiteX572" fmla="*/ 25649 w 26989"/>
                              <a:gd name="connsiteY572" fmla="*/ 19683 h 21600"/>
                              <a:gd name="connsiteX573" fmla="*/ 25649 w 26989"/>
                              <a:gd name="connsiteY573" fmla="*/ 20462 h 21600"/>
                              <a:gd name="connsiteX574" fmla="*/ 25545 w 26989"/>
                              <a:gd name="connsiteY574" fmla="*/ 20462 h 21600"/>
                              <a:gd name="connsiteX575" fmla="*/ 25525 w 26989"/>
                              <a:gd name="connsiteY575" fmla="*/ 20611 h 21600"/>
                              <a:gd name="connsiteX576" fmla="*/ 25525 w 26989"/>
                              <a:gd name="connsiteY576" fmla="*/ 21240 h 21600"/>
                              <a:gd name="connsiteX577" fmla="*/ 25525 w 26989"/>
                              <a:gd name="connsiteY577" fmla="*/ 21240 h 21600"/>
                              <a:gd name="connsiteX578" fmla="*/ 25525 w 26989"/>
                              <a:gd name="connsiteY578" fmla="*/ 21570 h 21600"/>
                              <a:gd name="connsiteX579" fmla="*/ 26005 w 26989"/>
                              <a:gd name="connsiteY579" fmla="*/ 21570 h 21600"/>
                              <a:gd name="connsiteX580" fmla="*/ 26005 w 26989"/>
                              <a:gd name="connsiteY580" fmla="*/ 20611 h 21600"/>
                              <a:gd name="connsiteX581" fmla="*/ 25977 w 26989"/>
                              <a:gd name="connsiteY581" fmla="*/ 20462 h 21600"/>
                              <a:gd name="connsiteX582" fmla="*/ 25029 w 26989"/>
                              <a:gd name="connsiteY582" fmla="*/ 2217 h 21600"/>
                              <a:gd name="connsiteX583" fmla="*/ 24881 w 26989"/>
                              <a:gd name="connsiteY583" fmla="*/ 2217 h 21600"/>
                              <a:gd name="connsiteX584" fmla="*/ 24865 w 26989"/>
                              <a:gd name="connsiteY584" fmla="*/ 2337 h 21600"/>
                              <a:gd name="connsiteX585" fmla="*/ 24865 w 26989"/>
                              <a:gd name="connsiteY585" fmla="*/ 2966 h 21600"/>
                              <a:gd name="connsiteX586" fmla="*/ 24781 w 26989"/>
                              <a:gd name="connsiteY586" fmla="*/ 2966 h 21600"/>
                              <a:gd name="connsiteX587" fmla="*/ 24765 w 26989"/>
                              <a:gd name="connsiteY587" fmla="*/ 3086 h 21600"/>
                              <a:gd name="connsiteX588" fmla="*/ 24765 w 26989"/>
                              <a:gd name="connsiteY588" fmla="*/ 4194 h 21600"/>
                              <a:gd name="connsiteX589" fmla="*/ 24781 w 26989"/>
                              <a:gd name="connsiteY589" fmla="*/ 4314 h 21600"/>
                              <a:gd name="connsiteX590" fmla="*/ 24865 w 26989"/>
                              <a:gd name="connsiteY590" fmla="*/ 4314 h 21600"/>
                              <a:gd name="connsiteX591" fmla="*/ 24865 w 26989"/>
                              <a:gd name="connsiteY591" fmla="*/ 4943 h 21600"/>
                              <a:gd name="connsiteX592" fmla="*/ 24881 w 26989"/>
                              <a:gd name="connsiteY592" fmla="*/ 5063 h 21600"/>
                              <a:gd name="connsiteX593" fmla="*/ 25029 w 26989"/>
                              <a:gd name="connsiteY593" fmla="*/ 5063 h 21600"/>
                              <a:gd name="connsiteX594" fmla="*/ 25045 w 26989"/>
                              <a:gd name="connsiteY594" fmla="*/ 4943 h 21600"/>
                              <a:gd name="connsiteX595" fmla="*/ 25045 w 26989"/>
                              <a:gd name="connsiteY595" fmla="*/ 4314 h 21600"/>
                              <a:gd name="connsiteX596" fmla="*/ 25129 w 26989"/>
                              <a:gd name="connsiteY596" fmla="*/ 4314 h 21600"/>
                              <a:gd name="connsiteX597" fmla="*/ 25145 w 26989"/>
                              <a:gd name="connsiteY597" fmla="*/ 4194 h 21600"/>
                              <a:gd name="connsiteX598" fmla="*/ 25145 w 26989"/>
                              <a:gd name="connsiteY598" fmla="*/ 3086 h 21600"/>
                              <a:gd name="connsiteX599" fmla="*/ 25129 w 26989"/>
                              <a:gd name="connsiteY599" fmla="*/ 2966 h 21600"/>
                              <a:gd name="connsiteX600" fmla="*/ 25045 w 26989"/>
                              <a:gd name="connsiteY600" fmla="*/ 2966 h 21600"/>
                              <a:gd name="connsiteX601" fmla="*/ 25045 w 26989"/>
                              <a:gd name="connsiteY601" fmla="*/ 2337 h 21600"/>
                              <a:gd name="connsiteX602" fmla="*/ 25029 w 26989"/>
                              <a:gd name="connsiteY602" fmla="*/ 2217 h 21600"/>
                              <a:gd name="connsiteX603" fmla="*/ 25129 w 26989"/>
                              <a:gd name="connsiteY603" fmla="*/ 20641 h 21600"/>
                              <a:gd name="connsiteX604" fmla="*/ 25045 w 26989"/>
                              <a:gd name="connsiteY604" fmla="*/ 20641 h 21600"/>
                              <a:gd name="connsiteX605" fmla="*/ 25045 w 26989"/>
                              <a:gd name="connsiteY605" fmla="*/ 20012 h 21600"/>
                              <a:gd name="connsiteX606" fmla="*/ 25029 w 26989"/>
                              <a:gd name="connsiteY606" fmla="*/ 19892 h 21600"/>
                              <a:gd name="connsiteX607" fmla="*/ 24881 w 26989"/>
                              <a:gd name="connsiteY607" fmla="*/ 19892 h 21600"/>
                              <a:gd name="connsiteX608" fmla="*/ 24865 w 26989"/>
                              <a:gd name="connsiteY608" fmla="*/ 20012 h 21600"/>
                              <a:gd name="connsiteX609" fmla="*/ 24865 w 26989"/>
                              <a:gd name="connsiteY609" fmla="*/ 20641 h 21600"/>
                              <a:gd name="connsiteX610" fmla="*/ 24781 w 26989"/>
                              <a:gd name="connsiteY610" fmla="*/ 20641 h 21600"/>
                              <a:gd name="connsiteX611" fmla="*/ 24765 w 26989"/>
                              <a:gd name="connsiteY611" fmla="*/ 20761 h 21600"/>
                              <a:gd name="connsiteX612" fmla="*/ 24765 w 26989"/>
                              <a:gd name="connsiteY612" fmla="*/ 21600 h 21600"/>
                              <a:gd name="connsiteX613" fmla="*/ 25153 w 26989"/>
                              <a:gd name="connsiteY613" fmla="*/ 21600 h 21600"/>
                              <a:gd name="connsiteX614" fmla="*/ 25153 w 26989"/>
                              <a:gd name="connsiteY614" fmla="*/ 20761 h 21600"/>
                              <a:gd name="connsiteX615" fmla="*/ 25129 w 26989"/>
                              <a:gd name="connsiteY615" fmla="*/ 20641 h 21600"/>
                              <a:gd name="connsiteX616" fmla="*/ 25437 w 26989"/>
                              <a:gd name="connsiteY616" fmla="*/ 5003 h 21600"/>
                              <a:gd name="connsiteX617" fmla="*/ 25273 w 26989"/>
                              <a:gd name="connsiteY617" fmla="*/ 5003 h 21600"/>
                              <a:gd name="connsiteX618" fmla="*/ 25253 w 26989"/>
                              <a:gd name="connsiteY618" fmla="*/ 5153 h 21600"/>
                              <a:gd name="connsiteX619" fmla="*/ 25253 w 26989"/>
                              <a:gd name="connsiteY619" fmla="*/ 5872 h 21600"/>
                              <a:gd name="connsiteX620" fmla="*/ 25157 w 26989"/>
                              <a:gd name="connsiteY620" fmla="*/ 5872 h 21600"/>
                              <a:gd name="connsiteX621" fmla="*/ 25137 w 26989"/>
                              <a:gd name="connsiteY621" fmla="*/ 6022 h 21600"/>
                              <a:gd name="connsiteX622" fmla="*/ 25137 w 26989"/>
                              <a:gd name="connsiteY622" fmla="*/ 6591 h 21600"/>
                              <a:gd name="connsiteX623" fmla="*/ 25137 w 26989"/>
                              <a:gd name="connsiteY623" fmla="*/ 6591 h 21600"/>
                              <a:gd name="connsiteX624" fmla="*/ 25137 w 26989"/>
                              <a:gd name="connsiteY624" fmla="*/ 7280 h 21600"/>
                              <a:gd name="connsiteX625" fmla="*/ 25157 w 26989"/>
                              <a:gd name="connsiteY625" fmla="*/ 7430 h 21600"/>
                              <a:gd name="connsiteX626" fmla="*/ 25253 w 26989"/>
                              <a:gd name="connsiteY626" fmla="*/ 7430 h 21600"/>
                              <a:gd name="connsiteX627" fmla="*/ 25253 w 26989"/>
                              <a:gd name="connsiteY627" fmla="*/ 8149 h 21600"/>
                              <a:gd name="connsiteX628" fmla="*/ 25273 w 26989"/>
                              <a:gd name="connsiteY628" fmla="*/ 8298 h 21600"/>
                              <a:gd name="connsiteX629" fmla="*/ 25437 w 26989"/>
                              <a:gd name="connsiteY629" fmla="*/ 8298 h 21600"/>
                              <a:gd name="connsiteX630" fmla="*/ 25457 w 26989"/>
                              <a:gd name="connsiteY630" fmla="*/ 8149 h 21600"/>
                              <a:gd name="connsiteX631" fmla="*/ 25457 w 26989"/>
                              <a:gd name="connsiteY631" fmla="*/ 7430 h 21600"/>
                              <a:gd name="connsiteX632" fmla="*/ 25553 w 26989"/>
                              <a:gd name="connsiteY632" fmla="*/ 7430 h 21600"/>
                              <a:gd name="connsiteX633" fmla="*/ 25573 w 26989"/>
                              <a:gd name="connsiteY633" fmla="*/ 7280 h 21600"/>
                              <a:gd name="connsiteX634" fmla="*/ 25573 w 26989"/>
                              <a:gd name="connsiteY634" fmla="*/ 5992 h 21600"/>
                              <a:gd name="connsiteX635" fmla="*/ 25553 w 26989"/>
                              <a:gd name="connsiteY635" fmla="*/ 5842 h 21600"/>
                              <a:gd name="connsiteX636" fmla="*/ 25457 w 26989"/>
                              <a:gd name="connsiteY636" fmla="*/ 5842 h 21600"/>
                              <a:gd name="connsiteX637" fmla="*/ 25457 w 26989"/>
                              <a:gd name="connsiteY637" fmla="*/ 5123 h 21600"/>
                              <a:gd name="connsiteX638" fmla="*/ 25437 w 26989"/>
                              <a:gd name="connsiteY638" fmla="*/ 5003 h 21600"/>
                              <a:gd name="connsiteX639" fmla="*/ 25849 w 26989"/>
                              <a:gd name="connsiteY639" fmla="*/ 7759 h 21600"/>
                              <a:gd name="connsiteX640" fmla="*/ 25665 w 26989"/>
                              <a:gd name="connsiteY640" fmla="*/ 7759 h 21600"/>
                              <a:gd name="connsiteX641" fmla="*/ 25645 w 26989"/>
                              <a:gd name="connsiteY641" fmla="*/ 7909 h 21600"/>
                              <a:gd name="connsiteX642" fmla="*/ 25645 w 26989"/>
                              <a:gd name="connsiteY642" fmla="*/ 8688 h 21600"/>
                              <a:gd name="connsiteX643" fmla="*/ 25541 w 26989"/>
                              <a:gd name="connsiteY643" fmla="*/ 8688 h 21600"/>
                              <a:gd name="connsiteX644" fmla="*/ 25521 w 26989"/>
                              <a:gd name="connsiteY644" fmla="*/ 8838 h 21600"/>
                              <a:gd name="connsiteX645" fmla="*/ 25521 w 26989"/>
                              <a:gd name="connsiteY645" fmla="*/ 9467 h 21600"/>
                              <a:gd name="connsiteX646" fmla="*/ 25521 w 26989"/>
                              <a:gd name="connsiteY646" fmla="*/ 9467 h 21600"/>
                              <a:gd name="connsiteX647" fmla="*/ 25521 w 26989"/>
                              <a:gd name="connsiteY647" fmla="*/ 10216 h 21600"/>
                              <a:gd name="connsiteX648" fmla="*/ 25541 w 26989"/>
                              <a:gd name="connsiteY648" fmla="*/ 10366 h 21600"/>
                              <a:gd name="connsiteX649" fmla="*/ 25645 w 26989"/>
                              <a:gd name="connsiteY649" fmla="*/ 10366 h 21600"/>
                              <a:gd name="connsiteX650" fmla="*/ 25645 w 26989"/>
                              <a:gd name="connsiteY650" fmla="*/ 11145 h 21600"/>
                              <a:gd name="connsiteX651" fmla="*/ 25665 w 26989"/>
                              <a:gd name="connsiteY651" fmla="*/ 11294 h 21600"/>
                              <a:gd name="connsiteX652" fmla="*/ 25849 w 26989"/>
                              <a:gd name="connsiteY652" fmla="*/ 11294 h 21600"/>
                              <a:gd name="connsiteX653" fmla="*/ 25869 w 26989"/>
                              <a:gd name="connsiteY653" fmla="*/ 11145 h 21600"/>
                              <a:gd name="connsiteX654" fmla="*/ 25869 w 26989"/>
                              <a:gd name="connsiteY654" fmla="*/ 10366 h 21600"/>
                              <a:gd name="connsiteX655" fmla="*/ 25973 w 26989"/>
                              <a:gd name="connsiteY655" fmla="*/ 10366 h 21600"/>
                              <a:gd name="connsiteX656" fmla="*/ 25993 w 26989"/>
                              <a:gd name="connsiteY656" fmla="*/ 10216 h 21600"/>
                              <a:gd name="connsiteX657" fmla="*/ 25993 w 26989"/>
                              <a:gd name="connsiteY657" fmla="*/ 8838 h 21600"/>
                              <a:gd name="connsiteX658" fmla="*/ 25973 w 26989"/>
                              <a:gd name="connsiteY658" fmla="*/ 8688 h 21600"/>
                              <a:gd name="connsiteX659" fmla="*/ 25869 w 26989"/>
                              <a:gd name="connsiteY659" fmla="*/ 8688 h 21600"/>
                              <a:gd name="connsiteX660" fmla="*/ 25869 w 26989"/>
                              <a:gd name="connsiteY660" fmla="*/ 7909 h 21600"/>
                              <a:gd name="connsiteX661" fmla="*/ 25849 w 26989"/>
                              <a:gd name="connsiteY661" fmla="*/ 7759 h 21600"/>
                              <a:gd name="connsiteX662" fmla="*/ 25665 w 26989"/>
                              <a:gd name="connsiteY662" fmla="*/ 17256 h 21600"/>
                              <a:gd name="connsiteX663" fmla="*/ 25849 w 26989"/>
                              <a:gd name="connsiteY663" fmla="*/ 17256 h 21600"/>
                              <a:gd name="connsiteX664" fmla="*/ 25869 w 26989"/>
                              <a:gd name="connsiteY664" fmla="*/ 17106 h 21600"/>
                              <a:gd name="connsiteX665" fmla="*/ 25869 w 26989"/>
                              <a:gd name="connsiteY665" fmla="*/ 16327 h 21600"/>
                              <a:gd name="connsiteX666" fmla="*/ 25973 w 26989"/>
                              <a:gd name="connsiteY666" fmla="*/ 16327 h 21600"/>
                              <a:gd name="connsiteX667" fmla="*/ 25993 w 26989"/>
                              <a:gd name="connsiteY667" fmla="*/ 16178 h 21600"/>
                              <a:gd name="connsiteX668" fmla="*/ 25993 w 26989"/>
                              <a:gd name="connsiteY668" fmla="*/ 14799 h 21600"/>
                              <a:gd name="connsiteX669" fmla="*/ 25973 w 26989"/>
                              <a:gd name="connsiteY669" fmla="*/ 14650 h 21600"/>
                              <a:gd name="connsiteX670" fmla="*/ 25869 w 26989"/>
                              <a:gd name="connsiteY670" fmla="*/ 14650 h 21600"/>
                              <a:gd name="connsiteX671" fmla="*/ 25869 w 26989"/>
                              <a:gd name="connsiteY671" fmla="*/ 13871 h 21600"/>
                              <a:gd name="connsiteX672" fmla="*/ 25849 w 26989"/>
                              <a:gd name="connsiteY672" fmla="*/ 13721 h 21600"/>
                              <a:gd name="connsiteX673" fmla="*/ 25665 w 26989"/>
                              <a:gd name="connsiteY673" fmla="*/ 13721 h 21600"/>
                              <a:gd name="connsiteX674" fmla="*/ 25645 w 26989"/>
                              <a:gd name="connsiteY674" fmla="*/ 13871 h 21600"/>
                              <a:gd name="connsiteX675" fmla="*/ 25645 w 26989"/>
                              <a:gd name="connsiteY675" fmla="*/ 14650 h 21600"/>
                              <a:gd name="connsiteX676" fmla="*/ 25541 w 26989"/>
                              <a:gd name="connsiteY676" fmla="*/ 14650 h 21600"/>
                              <a:gd name="connsiteX677" fmla="*/ 25521 w 26989"/>
                              <a:gd name="connsiteY677" fmla="*/ 14799 h 21600"/>
                              <a:gd name="connsiteX678" fmla="*/ 25521 w 26989"/>
                              <a:gd name="connsiteY678" fmla="*/ 15429 h 21600"/>
                              <a:gd name="connsiteX679" fmla="*/ 25521 w 26989"/>
                              <a:gd name="connsiteY679" fmla="*/ 15429 h 21600"/>
                              <a:gd name="connsiteX680" fmla="*/ 25521 w 26989"/>
                              <a:gd name="connsiteY680" fmla="*/ 16178 h 21600"/>
                              <a:gd name="connsiteX681" fmla="*/ 25541 w 26989"/>
                              <a:gd name="connsiteY681" fmla="*/ 16327 h 21600"/>
                              <a:gd name="connsiteX682" fmla="*/ 25645 w 26989"/>
                              <a:gd name="connsiteY682" fmla="*/ 16327 h 21600"/>
                              <a:gd name="connsiteX683" fmla="*/ 25645 w 26989"/>
                              <a:gd name="connsiteY683" fmla="*/ 17106 h 21600"/>
                              <a:gd name="connsiteX684" fmla="*/ 25665 w 26989"/>
                              <a:gd name="connsiteY684" fmla="*/ 17256 h 21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Lst>
                            <a:rect l="l" t="t" r="r" b="b"/>
                            <a:pathLst>
                              <a:path w="26989" h="21600" extrusionOk="0">
                                <a:moveTo>
                                  <a:pt x="24293" y="14889"/>
                                </a:moveTo>
                                <a:lnTo>
                                  <a:pt x="24225" y="14889"/>
                                </a:lnTo>
                                <a:lnTo>
                                  <a:pt x="24225" y="14380"/>
                                </a:lnTo>
                                <a:cubicBezTo>
                                  <a:pt x="24225" y="14320"/>
                                  <a:pt x="24217" y="14260"/>
                                  <a:pt x="24209" y="14260"/>
                                </a:cubicBezTo>
                                <a:lnTo>
                                  <a:pt x="24089" y="14260"/>
                                </a:lnTo>
                                <a:cubicBezTo>
                                  <a:pt x="24081" y="14260"/>
                                  <a:pt x="24073" y="14320"/>
                                  <a:pt x="24073" y="14380"/>
                                </a:cubicBezTo>
                                <a:lnTo>
                                  <a:pt x="24073" y="14889"/>
                                </a:lnTo>
                                <a:lnTo>
                                  <a:pt x="24005" y="14889"/>
                                </a:lnTo>
                                <a:cubicBezTo>
                                  <a:pt x="23997" y="14889"/>
                                  <a:pt x="23989" y="14949"/>
                                  <a:pt x="23989" y="15009"/>
                                </a:cubicBezTo>
                                <a:lnTo>
                                  <a:pt x="23989" y="15908"/>
                                </a:lnTo>
                                <a:cubicBezTo>
                                  <a:pt x="23989" y="15968"/>
                                  <a:pt x="23997" y="16028"/>
                                  <a:pt x="24005" y="16028"/>
                                </a:cubicBezTo>
                                <a:lnTo>
                                  <a:pt x="24073" y="16028"/>
                                </a:lnTo>
                                <a:lnTo>
                                  <a:pt x="24073" y="16537"/>
                                </a:lnTo>
                                <a:cubicBezTo>
                                  <a:pt x="24073" y="16597"/>
                                  <a:pt x="24081" y="16657"/>
                                  <a:pt x="24089" y="16657"/>
                                </a:cubicBezTo>
                                <a:lnTo>
                                  <a:pt x="24209" y="16657"/>
                                </a:lnTo>
                                <a:cubicBezTo>
                                  <a:pt x="24217" y="16657"/>
                                  <a:pt x="24225" y="16597"/>
                                  <a:pt x="24225" y="16537"/>
                                </a:cubicBezTo>
                                <a:lnTo>
                                  <a:pt x="24225" y="16028"/>
                                </a:lnTo>
                                <a:lnTo>
                                  <a:pt x="24293" y="16028"/>
                                </a:lnTo>
                                <a:cubicBezTo>
                                  <a:pt x="24301" y="16028"/>
                                  <a:pt x="24309" y="15968"/>
                                  <a:pt x="24309" y="15908"/>
                                </a:cubicBezTo>
                                <a:lnTo>
                                  <a:pt x="24309" y="15009"/>
                                </a:lnTo>
                                <a:cubicBezTo>
                                  <a:pt x="24305" y="14919"/>
                                  <a:pt x="24301" y="14889"/>
                                  <a:pt x="24293" y="14889"/>
                                </a:cubicBezTo>
                                <a:close/>
                                <a:moveTo>
                                  <a:pt x="23873" y="6022"/>
                                </a:moveTo>
                                <a:lnTo>
                                  <a:pt x="23809" y="6022"/>
                                </a:lnTo>
                                <a:lnTo>
                                  <a:pt x="23809" y="5542"/>
                                </a:lnTo>
                                <a:cubicBezTo>
                                  <a:pt x="23809" y="5482"/>
                                  <a:pt x="23805" y="5452"/>
                                  <a:pt x="23797" y="5452"/>
                                </a:cubicBezTo>
                                <a:lnTo>
                                  <a:pt x="23689" y="5452"/>
                                </a:lnTo>
                                <a:cubicBezTo>
                                  <a:pt x="23681" y="5452"/>
                                  <a:pt x="23677" y="5482"/>
                                  <a:pt x="23677" y="5542"/>
                                </a:cubicBezTo>
                                <a:lnTo>
                                  <a:pt x="23677" y="6022"/>
                                </a:lnTo>
                                <a:lnTo>
                                  <a:pt x="23613" y="6022"/>
                                </a:lnTo>
                                <a:cubicBezTo>
                                  <a:pt x="23605" y="6022"/>
                                  <a:pt x="23601" y="6052"/>
                                  <a:pt x="23601" y="6111"/>
                                </a:cubicBezTo>
                                <a:lnTo>
                                  <a:pt x="23601" y="6920"/>
                                </a:lnTo>
                                <a:cubicBezTo>
                                  <a:pt x="23601" y="6980"/>
                                  <a:pt x="23605" y="7010"/>
                                  <a:pt x="23613" y="7010"/>
                                </a:cubicBezTo>
                                <a:lnTo>
                                  <a:pt x="23677" y="7010"/>
                                </a:lnTo>
                                <a:lnTo>
                                  <a:pt x="23677" y="7490"/>
                                </a:lnTo>
                                <a:cubicBezTo>
                                  <a:pt x="23677" y="7549"/>
                                  <a:pt x="23681" y="7579"/>
                                  <a:pt x="23689" y="7579"/>
                                </a:cubicBezTo>
                                <a:lnTo>
                                  <a:pt x="23797" y="7579"/>
                                </a:lnTo>
                                <a:cubicBezTo>
                                  <a:pt x="23805" y="7579"/>
                                  <a:pt x="23809" y="7549"/>
                                  <a:pt x="23809" y="7490"/>
                                </a:cubicBezTo>
                                <a:lnTo>
                                  <a:pt x="23809" y="7010"/>
                                </a:lnTo>
                                <a:lnTo>
                                  <a:pt x="23873" y="7010"/>
                                </a:lnTo>
                                <a:cubicBezTo>
                                  <a:pt x="23881" y="7010"/>
                                  <a:pt x="23885" y="6980"/>
                                  <a:pt x="23885" y="6920"/>
                                </a:cubicBezTo>
                                <a:lnTo>
                                  <a:pt x="23885" y="6111"/>
                                </a:lnTo>
                                <a:cubicBezTo>
                                  <a:pt x="23889" y="6052"/>
                                  <a:pt x="23881" y="6022"/>
                                  <a:pt x="23873" y="6022"/>
                                </a:cubicBezTo>
                                <a:close/>
                                <a:moveTo>
                                  <a:pt x="24293" y="20761"/>
                                </a:moveTo>
                                <a:lnTo>
                                  <a:pt x="24225" y="20761"/>
                                </a:lnTo>
                                <a:lnTo>
                                  <a:pt x="24225" y="20252"/>
                                </a:lnTo>
                                <a:cubicBezTo>
                                  <a:pt x="24225" y="20192"/>
                                  <a:pt x="24217" y="20132"/>
                                  <a:pt x="24209" y="20132"/>
                                </a:cubicBezTo>
                                <a:lnTo>
                                  <a:pt x="24089" y="20132"/>
                                </a:lnTo>
                                <a:cubicBezTo>
                                  <a:pt x="24081" y="20132"/>
                                  <a:pt x="24073" y="20192"/>
                                  <a:pt x="24073" y="20252"/>
                                </a:cubicBezTo>
                                <a:lnTo>
                                  <a:pt x="24073" y="20761"/>
                                </a:lnTo>
                                <a:lnTo>
                                  <a:pt x="24005" y="20761"/>
                                </a:lnTo>
                                <a:cubicBezTo>
                                  <a:pt x="23997" y="20761"/>
                                  <a:pt x="23989" y="20821"/>
                                  <a:pt x="23989" y="20881"/>
                                </a:cubicBezTo>
                                <a:lnTo>
                                  <a:pt x="23989" y="21600"/>
                                </a:lnTo>
                                <a:lnTo>
                                  <a:pt x="24305" y="21600"/>
                                </a:lnTo>
                                <a:lnTo>
                                  <a:pt x="24305" y="20881"/>
                                </a:lnTo>
                                <a:cubicBezTo>
                                  <a:pt x="24305" y="20821"/>
                                  <a:pt x="24301" y="20761"/>
                                  <a:pt x="24293" y="20761"/>
                                </a:cubicBezTo>
                                <a:close/>
                                <a:moveTo>
                                  <a:pt x="24293" y="9017"/>
                                </a:moveTo>
                                <a:lnTo>
                                  <a:pt x="24225" y="9017"/>
                                </a:lnTo>
                                <a:lnTo>
                                  <a:pt x="24225" y="8508"/>
                                </a:lnTo>
                                <a:cubicBezTo>
                                  <a:pt x="24225" y="8448"/>
                                  <a:pt x="24217" y="8388"/>
                                  <a:pt x="24209" y="8388"/>
                                </a:cubicBezTo>
                                <a:lnTo>
                                  <a:pt x="24089" y="8388"/>
                                </a:lnTo>
                                <a:cubicBezTo>
                                  <a:pt x="24081" y="8388"/>
                                  <a:pt x="24073" y="8448"/>
                                  <a:pt x="24073" y="8508"/>
                                </a:cubicBezTo>
                                <a:lnTo>
                                  <a:pt x="24073" y="9017"/>
                                </a:lnTo>
                                <a:lnTo>
                                  <a:pt x="24005" y="9017"/>
                                </a:lnTo>
                                <a:cubicBezTo>
                                  <a:pt x="23997" y="9017"/>
                                  <a:pt x="23989" y="9077"/>
                                  <a:pt x="23989" y="9137"/>
                                </a:cubicBezTo>
                                <a:lnTo>
                                  <a:pt x="23989" y="10036"/>
                                </a:lnTo>
                                <a:cubicBezTo>
                                  <a:pt x="23989" y="10096"/>
                                  <a:pt x="23997" y="10156"/>
                                  <a:pt x="24005" y="10156"/>
                                </a:cubicBezTo>
                                <a:lnTo>
                                  <a:pt x="24073" y="10156"/>
                                </a:lnTo>
                                <a:lnTo>
                                  <a:pt x="24073" y="10665"/>
                                </a:lnTo>
                                <a:cubicBezTo>
                                  <a:pt x="24073" y="10725"/>
                                  <a:pt x="24081" y="10785"/>
                                  <a:pt x="24089" y="10785"/>
                                </a:cubicBezTo>
                                <a:lnTo>
                                  <a:pt x="24209" y="10785"/>
                                </a:lnTo>
                                <a:cubicBezTo>
                                  <a:pt x="24217" y="10785"/>
                                  <a:pt x="24225" y="10725"/>
                                  <a:pt x="24225" y="10665"/>
                                </a:cubicBezTo>
                                <a:lnTo>
                                  <a:pt x="24225" y="10156"/>
                                </a:lnTo>
                                <a:lnTo>
                                  <a:pt x="24293" y="10156"/>
                                </a:lnTo>
                                <a:cubicBezTo>
                                  <a:pt x="24301" y="10156"/>
                                  <a:pt x="24309" y="10096"/>
                                  <a:pt x="24309" y="10036"/>
                                </a:cubicBezTo>
                                <a:lnTo>
                                  <a:pt x="24309" y="9137"/>
                                </a:lnTo>
                                <a:cubicBezTo>
                                  <a:pt x="24305" y="9047"/>
                                  <a:pt x="24301" y="9017"/>
                                  <a:pt x="24293" y="9017"/>
                                </a:cubicBezTo>
                                <a:close/>
                                <a:moveTo>
                                  <a:pt x="24293" y="3116"/>
                                </a:moveTo>
                                <a:lnTo>
                                  <a:pt x="24225" y="3116"/>
                                </a:lnTo>
                                <a:lnTo>
                                  <a:pt x="24225" y="2606"/>
                                </a:lnTo>
                                <a:cubicBezTo>
                                  <a:pt x="24225" y="2546"/>
                                  <a:pt x="24217" y="2487"/>
                                  <a:pt x="24209" y="2487"/>
                                </a:cubicBezTo>
                                <a:lnTo>
                                  <a:pt x="24089" y="2487"/>
                                </a:lnTo>
                                <a:cubicBezTo>
                                  <a:pt x="24081" y="2487"/>
                                  <a:pt x="24073" y="2546"/>
                                  <a:pt x="24073" y="2606"/>
                                </a:cubicBezTo>
                                <a:lnTo>
                                  <a:pt x="24073" y="3116"/>
                                </a:lnTo>
                                <a:lnTo>
                                  <a:pt x="24005" y="3116"/>
                                </a:lnTo>
                                <a:cubicBezTo>
                                  <a:pt x="23997" y="3116"/>
                                  <a:pt x="23989" y="3176"/>
                                  <a:pt x="23989" y="3236"/>
                                </a:cubicBezTo>
                                <a:lnTo>
                                  <a:pt x="23989" y="4134"/>
                                </a:lnTo>
                                <a:cubicBezTo>
                                  <a:pt x="23989" y="4194"/>
                                  <a:pt x="23997" y="4254"/>
                                  <a:pt x="24005" y="4254"/>
                                </a:cubicBezTo>
                                <a:lnTo>
                                  <a:pt x="24073" y="4254"/>
                                </a:lnTo>
                                <a:lnTo>
                                  <a:pt x="24073" y="4763"/>
                                </a:lnTo>
                                <a:cubicBezTo>
                                  <a:pt x="24073" y="4823"/>
                                  <a:pt x="24081" y="4883"/>
                                  <a:pt x="24089" y="4883"/>
                                </a:cubicBezTo>
                                <a:lnTo>
                                  <a:pt x="24209" y="4883"/>
                                </a:lnTo>
                                <a:cubicBezTo>
                                  <a:pt x="24217" y="4883"/>
                                  <a:pt x="24225" y="4823"/>
                                  <a:pt x="24225" y="4763"/>
                                </a:cubicBezTo>
                                <a:lnTo>
                                  <a:pt x="24225" y="4254"/>
                                </a:lnTo>
                                <a:lnTo>
                                  <a:pt x="24293" y="4254"/>
                                </a:lnTo>
                                <a:cubicBezTo>
                                  <a:pt x="24301" y="4254"/>
                                  <a:pt x="24309" y="4194"/>
                                  <a:pt x="24309" y="4134"/>
                                </a:cubicBezTo>
                                <a:lnTo>
                                  <a:pt x="24309" y="3236"/>
                                </a:lnTo>
                                <a:cubicBezTo>
                                  <a:pt x="24305" y="3176"/>
                                  <a:pt x="24301" y="3116"/>
                                  <a:pt x="24293" y="3116"/>
                                </a:cubicBezTo>
                                <a:close/>
                                <a:moveTo>
                                  <a:pt x="23873" y="17825"/>
                                </a:moveTo>
                                <a:lnTo>
                                  <a:pt x="23809" y="17825"/>
                                </a:lnTo>
                                <a:lnTo>
                                  <a:pt x="23809" y="17346"/>
                                </a:lnTo>
                                <a:cubicBezTo>
                                  <a:pt x="23809" y="17286"/>
                                  <a:pt x="23805" y="17256"/>
                                  <a:pt x="23797" y="17256"/>
                                </a:cubicBezTo>
                                <a:lnTo>
                                  <a:pt x="23689" y="17256"/>
                                </a:lnTo>
                                <a:cubicBezTo>
                                  <a:pt x="23681" y="17256"/>
                                  <a:pt x="23677" y="17286"/>
                                  <a:pt x="23677" y="17346"/>
                                </a:cubicBezTo>
                                <a:lnTo>
                                  <a:pt x="23677" y="17825"/>
                                </a:lnTo>
                                <a:lnTo>
                                  <a:pt x="23613" y="17825"/>
                                </a:lnTo>
                                <a:cubicBezTo>
                                  <a:pt x="23605" y="17825"/>
                                  <a:pt x="23601" y="17855"/>
                                  <a:pt x="23601" y="17915"/>
                                </a:cubicBezTo>
                                <a:lnTo>
                                  <a:pt x="23601" y="18724"/>
                                </a:lnTo>
                                <a:cubicBezTo>
                                  <a:pt x="23601" y="18784"/>
                                  <a:pt x="23605" y="18814"/>
                                  <a:pt x="23613" y="18814"/>
                                </a:cubicBezTo>
                                <a:lnTo>
                                  <a:pt x="23677" y="18814"/>
                                </a:lnTo>
                                <a:lnTo>
                                  <a:pt x="23677" y="19293"/>
                                </a:lnTo>
                                <a:cubicBezTo>
                                  <a:pt x="23677" y="19353"/>
                                  <a:pt x="23681" y="19383"/>
                                  <a:pt x="23689" y="19383"/>
                                </a:cubicBezTo>
                                <a:lnTo>
                                  <a:pt x="23797" y="19383"/>
                                </a:lnTo>
                                <a:cubicBezTo>
                                  <a:pt x="23805" y="19383"/>
                                  <a:pt x="23809" y="19353"/>
                                  <a:pt x="23809" y="19293"/>
                                </a:cubicBezTo>
                                <a:lnTo>
                                  <a:pt x="23809" y="18814"/>
                                </a:lnTo>
                                <a:lnTo>
                                  <a:pt x="23873" y="18814"/>
                                </a:lnTo>
                                <a:cubicBezTo>
                                  <a:pt x="23881" y="18814"/>
                                  <a:pt x="23885" y="18784"/>
                                  <a:pt x="23885" y="18724"/>
                                </a:cubicBezTo>
                                <a:lnTo>
                                  <a:pt x="23885" y="17915"/>
                                </a:lnTo>
                                <a:cubicBezTo>
                                  <a:pt x="23889" y="17855"/>
                                  <a:pt x="23881" y="17825"/>
                                  <a:pt x="23873" y="17825"/>
                                </a:cubicBezTo>
                                <a:close/>
                                <a:moveTo>
                                  <a:pt x="23873" y="11893"/>
                                </a:moveTo>
                                <a:lnTo>
                                  <a:pt x="23809" y="11893"/>
                                </a:lnTo>
                                <a:lnTo>
                                  <a:pt x="23809" y="11414"/>
                                </a:lnTo>
                                <a:cubicBezTo>
                                  <a:pt x="23809" y="11354"/>
                                  <a:pt x="23805" y="11324"/>
                                  <a:pt x="23797" y="11324"/>
                                </a:cubicBezTo>
                                <a:lnTo>
                                  <a:pt x="23689" y="11324"/>
                                </a:lnTo>
                                <a:cubicBezTo>
                                  <a:pt x="23681" y="11324"/>
                                  <a:pt x="23677" y="11354"/>
                                  <a:pt x="23677" y="11414"/>
                                </a:cubicBezTo>
                                <a:lnTo>
                                  <a:pt x="23677" y="11893"/>
                                </a:lnTo>
                                <a:lnTo>
                                  <a:pt x="23613" y="11893"/>
                                </a:lnTo>
                                <a:cubicBezTo>
                                  <a:pt x="23605" y="11893"/>
                                  <a:pt x="23601" y="11923"/>
                                  <a:pt x="23601" y="11983"/>
                                </a:cubicBezTo>
                                <a:lnTo>
                                  <a:pt x="23601" y="12792"/>
                                </a:lnTo>
                                <a:cubicBezTo>
                                  <a:pt x="23601" y="12852"/>
                                  <a:pt x="23605" y="12882"/>
                                  <a:pt x="23613" y="12882"/>
                                </a:cubicBezTo>
                                <a:lnTo>
                                  <a:pt x="23677" y="12882"/>
                                </a:lnTo>
                                <a:lnTo>
                                  <a:pt x="23677" y="13361"/>
                                </a:lnTo>
                                <a:cubicBezTo>
                                  <a:pt x="23677" y="13421"/>
                                  <a:pt x="23681" y="13451"/>
                                  <a:pt x="23689" y="13451"/>
                                </a:cubicBezTo>
                                <a:lnTo>
                                  <a:pt x="23797" y="13451"/>
                                </a:lnTo>
                                <a:cubicBezTo>
                                  <a:pt x="23805" y="13451"/>
                                  <a:pt x="23809" y="13421"/>
                                  <a:pt x="23809" y="13361"/>
                                </a:cubicBezTo>
                                <a:lnTo>
                                  <a:pt x="23809" y="12882"/>
                                </a:lnTo>
                                <a:lnTo>
                                  <a:pt x="23873" y="12882"/>
                                </a:lnTo>
                                <a:cubicBezTo>
                                  <a:pt x="23881" y="12882"/>
                                  <a:pt x="23885" y="12852"/>
                                  <a:pt x="23885" y="12792"/>
                                </a:cubicBezTo>
                                <a:lnTo>
                                  <a:pt x="23885" y="11983"/>
                                </a:lnTo>
                                <a:cubicBezTo>
                                  <a:pt x="23889" y="11923"/>
                                  <a:pt x="23881" y="11893"/>
                                  <a:pt x="23873" y="11893"/>
                                </a:cubicBezTo>
                                <a:close/>
                                <a:moveTo>
                                  <a:pt x="23461" y="14979"/>
                                </a:moveTo>
                                <a:lnTo>
                                  <a:pt x="23405" y="14979"/>
                                </a:lnTo>
                                <a:lnTo>
                                  <a:pt x="23405" y="14560"/>
                                </a:lnTo>
                                <a:cubicBezTo>
                                  <a:pt x="23405" y="14500"/>
                                  <a:pt x="23401" y="14470"/>
                                  <a:pt x="23393" y="14470"/>
                                </a:cubicBezTo>
                                <a:lnTo>
                                  <a:pt x="23297" y="14470"/>
                                </a:lnTo>
                                <a:cubicBezTo>
                                  <a:pt x="23289" y="14470"/>
                                  <a:pt x="23285" y="14500"/>
                                  <a:pt x="23285" y="14560"/>
                                </a:cubicBezTo>
                                <a:lnTo>
                                  <a:pt x="23285" y="14979"/>
                                </a:lnTo>
                                <a:lnTo>
                                  <a:pt x="23229" y="14979"/>
                                </a:lnTo>
                                <a:cubicBezTo>
                                  <a:pt x="23221" y="14979"/>
                                  <a:pt x="23217" y="15009"/>
                                  <a:pt x="23217" y="15069"/>
                                </a:cubicBezTo>
                                <a:lnTo>
                                  <a:pt x="23217" y="15788"/>
                                </a:lnTo>
                                <a:cubicBezTo>
                                  <a:pt x="23217" y="15848"/>
                                  <a:pt x="23221" y="15878"/>
                                  <a:pt x="23229" y="15878"/>
                                </a:cubicBezTo>
                                <a:lnTo>
                                  <a:pt x="23285" y="15878"/>
                                </a:lnTo>
                                <a:lnTo>
                                  <a:pt x="23285" y="16297"/>
                                </a:lnTo>
                                <a:cubicBezTo>
                                  <a:pt x="23285" y="16357"/>
                                  <a:pt x="23289" y="16387"/>
                                  <a:pt x="23297" y="16387"/>
                                </a:cubicBezTo>
                                <a:lnTo>
                                  <a:pt x="23393" y="16387"/>
                                </a:lnTo>
                                <a:cubicBezTo>
                                  <a:pt x="23401" y="16387"/>
                                  <a:pt x="23405" y="16357"/>
                                  <a:pt x="23405" y="16297"/>
                                </a:cubicBezTo>
                                <a:lnTo>
                                  <a:pt x="23405" y="15878"/>
                                </a:lnTo>
                                <a:lnTo>
                                  <a:pt x="23461" y="15878"/>
                                </a:lnTo>
                                <a:cubicBezTo>
                                  <a:pt x="23469" y="15878"/>
                                  <a:pt x="23473" y="15848"/>
                                  <a:pt x="23473" y="15788"/>
                                </a:cubicBezTo>
                                <a:lnTo>
                                  <a:pt x="23473" y="15069"/>
                                </a:lnTo>
                                <a:cubicBezTo>
                                  <a:pt x="23469" y="15039"/>
                                  <a:pt x="23465" y="14979"/>
                                  <a:pt x="23461" y="14979"/>
                                </a:cubicBezTo>
                                <a:close/>
                                <a:moveTo>
                                  <a:pt x="23461" y="20881"/>
                                </a:moveTo>
                                <a:lnTo>
                                  <a:pt x="23405" y="20881"/>
                                </a:lnTo>
                                <a:lnTo>
                                  <a:pt x="23405" y="20462"/>
                                </a:lnTo>
                                <a:cubicBezTo>
                                  <a:pt x="23405" y="20402"/>
                                  <a:pt x="23401" y="20372"/>
                                  <a:pt x="23393" y="20372"/>
                                </a:cubicBezTo>
                                <a:lnTo>
                                  <a:pt x="23297" y="20372"/>
                                </a:lnTo>
                                <a:cubicBezTo>
                                  <a:pt x="23289" y="20372"/>
                                  <a:pt x="23285" y="20402"/>
                                  <a:pt x="23285" y="20462"/>
                                </a:cubicBezTo>
                                <a:lnTo>
                                  <a:pt x="23285" y="20881"/>
                                </a:lnTo>
                                <a:lnTo>
                                  <a:pt x="23229" y="20881"/>
                                </a:lnTo>
                                <a:cubicBezTo>
                                  <a:pt x="23221" y="20881"/>
                                  <a:pt x="23217" y="20911"/>
                                  <a:pt x="23217" y="20971"/>
                                </a:cubicBezTo>
                                <a:lnTo>
                                  <a:pt x="23217" y="21600"/>
                                </a:lnTo>
                                <a:lnTo>
                                  <a:pt x="23473" y="21600"/>
                                </a:lnTo>
                                <a:lnTo>
                                  <a:pt x="23473" y="20971"/>
                                </a:lnTo>
                                <a:cubicBezTo>
                                  <a:pt x="23469" y="20911"/>
                                  <a:pt x="23465" y="20881"/>
                                  <a:pt x="23461" y="20881"/>
                                </a:cubicBezTo>
                                <a:close/>
                                <a:moveTo>
                                  <a:pt x="23461" y="9107"/>
                                </a:moveTo>
                                <a:lnTo>
                                  <a:pt x="23405" y="9107"/>
                                </a:lnTo>
                                <a:lnTo>
                                  <a:pt x="23405" y="8688"/>
                                </a:lnTo>
                                <a:cubicBezTo>
                                  <a:pt x="23405" y="8628"/>
                                  <a:pt x="23401" y="8598"/>
                                  <a:pt x="23393" y="8598"/>
                                </a:cubicBezTo>
                                <a:lnTo>
                                  <a:pt x="23297" y="8598"/>
                                </a:lnTo>
                                <a:cubicBezTo>
                                  <a:pt x="23289" y="8598"/>
                                  <a:pt x="23285" y="8628"/>
                                  <a:pt x="23285" y="8688"/>
                                </a:cubicBezTo>
                                <a:lnTo>
                                  <a:pt x="23285" y="9107"/>
                                </a:lnTo>
                                <a:lnTo>
                                  <a:pt x="23229" y="9107"/>
                                </a:lnTo>
                                <a:cubicBezTo>
                                  <a:pt x="23221" y="9107"/>
                                  <a:pt x="23217" y="9137"/>
                                  <a:pt x="23217" y="9197"/>
                                </a:cubicBezTo>
                                <a:lnTo>
                                  <a:pt x="23217" y="9916"/>
                                </a:lnTo>
                                <a:cubicBezTo>
                                  <a:pt x="23217" y="9976"/>
                                  <a:pt x="23221" y="10006"/>
                                  <a:pt x="23229" y="10006"/>
                                </a:cubicBezTo>
                                <a:lnTo>
                                  <a:pt x="23285" y="10006"/>
                                </a:lnTo>
                                <a:lnTo>
                                  <a:pt x="23285" y="10426"/>
                                </a:lnTo>
                                <a:cubicBezTo>
                                  <a:pt x="23285" y="10485"/>
                                  <a:pt x="23289" y="10515"/>
                                  <a:pt x="23297" y="10515"/>
                                </a:cubicBezTo>
                                <a:lnTo>
                                  <a:pt x="23393" y="10515"/>
                                </a:lnTo>
                                <a:cubicBezTo>
                                  <a:pt x="23401" y="10515"/>
                                  <a:pt x="23405" y="10485"/>
                                  <a:pt x="23405" y="10426"/>
                                </a:cubicBezTo>
                                <a:lnTo>
                                  <a:pt x="23405" y="10006"/>
                                </a:lnTo>
                                <a:lnTo>
                                  <a:pt x="23461" y="10006"/>
                                </a:lnTo>
                                <a:cubicBezTo>
                                  <a:pt x="23469" y="10006"/>
                                  <a:pt x="23473" y="9976"/>
                                  <a:pt x="23473" y="9916"/>
                                </a:cubicBezTo>
                                <a:lnTo>
                                  <a:pt x="23473" y="9197"/>
                                </a:lnTo>
                                <a:cubicBezTo>
                                  <a:pt x="23469" y="9137"/>
                                  <a:pt x="23465" y="9107"/>
                                  <a:pt x="23461" y="9107"/>
                                </a:cubicBezTo>
                                <a:close/>
                                <a:moveTo>
                                  <a:pt x="24709" y="11774"/>
                                </a:moveTo>
                                <a:lnTo>
                                  <a:pt x="24633" y="11774"/>
                                </a:lnTo>
                                <a:lnTo>
                                  <a:pt x="24633" y="11204"/>
                                </a:lnTo>
                                <a:cubicBezTo>
                                  <a:pt x="24633" y="11145"/>
                                  <a:pt x="24625" y="11085"/>
                                  <a:pt x="24617" y="11085"/>
                                </a:cubicBezTo>
                                <a:lnTo>
                                  <a:pt x="24485" y="11085"/>
                                </a:lnTo>
                                <a:cubicBezTo>
                                  <a:pt x="24477" y="11085"/>
                                  <a:pt x="24469" y="11145"/>
                                  <a:pt x="24469" y="11204"/>
                                </a:cubicBezTo>
                                <a:lnTo>
                                  <a:pt x="24469" y="11774"/>
                                </a:lnTo>
                                <a:lnTo>
                                  <a:pt x="24393" y="11774"/>
                                </a:lnTo>
                                <a:cubicBezTo>
                                  <a:pt x="24385" y="11774"/>
                                  <a:pt x="24377" y="11834"/>
                                  <a:pt x="24377" y="11893"/>
                                </a:cubicBezTo>
                                <a:lnTo>
                                  <a:pt x="24377" y="12912"/>
                                </a:lnTo>
                                <a:cubicBezTo>
                                  <a:pt x="24377" y="12972"/>
                                  <a:pt x="24385" y="13032"/>
                                  <a:pt x="24393" y="13032"/>
                                </a:cubicBezTo>
                                <a:lnTo>
                                  <a:pt x="24469" y="13032"/>
                                </a:lnTo>
                                <a:lnTo>
                                  <a:pt x="24469" y="13601"/>
                                </a:lnTo>
                                <a:cubicBezTo>
                                  <a:pt x="24469" y="13661"/>
                                  <a:pt x="24477" y="13721"/>
                                  <a:pt x="24485" y="13721"/>
                                </a:cubicBezTo>
                                <a:lnTo>
                                  <a:pt x="24621" y="13721"/>
                                </a:lnTo>
                                <a:cubicBezTo>
                                  <a:pt x="24629" y="13721"/>
                                  <a:pt x="24637" y="13661"/>
                                  <a:pt x="24637" y="13601"/>
                                </a:cubicBezTo>
                                <a:lnTo>
                                  <a:pt x="24637" y="13032"/>
                                </a:lnTo>
                                <a:lnTo>
                                  <a:pt x="24713" y="13032"/>
                                </a:lnTo>
                                <a:cubicBezTo>
                                  <a:pt x="24721" y="13032"/>
                                  <a:pt x="24729" y="12972"/>
                                  <a:pt x="24729" y="12912"/>
                                </a:cubicBezTo>
                                <a:lnTo>
                                  <a:pt x="24729" y="11893"/>
                                </a:lnTo>
                                <a:cubicBezTo>
                                  <a:pt x="24725" y="11834"/>
                                  <a:pt x="24717" y="11774"/>
                                  <a:pt x="24709" y="11774"/>
                                </a:cubicBezTo>
                                <a:close/>
                                <a:moveTo>
                                  <a:pt x="23461" y="3236"/>
                                </a:moveTo>
                                <a:lnTo>
                                  <a:pt x="23405" y="3236"/>
                                </a:lnTo>
                                <a:lnTo>
                                  <a:pt x="23405" y="2816"/>
                                </a:lnTo>
                                <a:cubicBezTo>
                                  <a:pt x="23405" y="2756"/>
                                  <a:pt x="23401" y="2726"/>
                                  <a:pt x="23393" y="2726"/>
                                </a:cubicBezTo>
                                <a:lnTo>
                                  <a:pt x="23297" y="2726"/>
                                </a:lnTo>
                                <a:cubicBezTo>
                                  <a:pt x="23289" y="2726"/>
                                  <a:pt x="23285" y="2756"/>
                                  <a:pt x="23285" y="2816"/>
                                </a:cubicBezTo>
                                <a:lnTo>
                                  <a:pt x="23285" y="3236"/>
                                </a:lnTo>
                                <a:lnTo>
                                  <a:pt x="23229" y="3236"/>
                                </a:lnTo>
                                <a:cubicBezTo>
                                  <a:pt x="23221" y="3236"/>
                                  <a:pt x="23217" y="3265"/>
                                  <a:pt x="23217" y="3325"/>
                                </a:cubicBezTo>
                                <a:lnTo>
                                  <a:pt x="23217" y="4044"/>
                                </a:lnTo>
                                <a:cubicBezTo>
                                  <a:pt x="23217" y="4104"/>
                                  <a:pt x="23221" y="4134"/>
                                  <a:pt x="23229" y="4134"/>
                                </a:cubicBezTo>
                                <a:lnTo>
                                  <a:pt x="23285" y="4134"/>
                                </a:lnTo>
                                <a:lnTo>
                                  <a:pt x="23285" y="4554"/>
                                </a:lnTo>
                                <a:cubicBezTo>
                                  <a:pt x="23285" y="4614"/>
                                  <a:pt x="23289" y="4644"/>
                                  <a:pt x="23297" y="4644"/>
                                </a:cubicBezTo>
                                <a:lnTo>
                                  <a:pt x="23393" y="4644"/>
                                </a:lnTo>
                                <a:cubicBezTo>
                                  <a:pt x="23401" y="4644"/>
                                  <a:pt x="23405" y="4614"/>
                                  <a:pt x="23405" y="4554"/>
                                </a:cubicBezTo>
                                <a:lnTo>
                                  <a:pt x="23405" y="4134"/>
                                </a:lnTo>
                                <a:lnTo>
                                  <a:pt x="23461" y="4134"/>
                                </a:lnTo>
                                <a:cubicBezTo>
                                  <a:pt x="23469" y="4134"/>
                                  <a:pt x="23473" y="4104"/>
                                  <a:pt x="23473" y="4044"/>
                                </a:cubicBezTo>
                                <a:lnTo>
                                  <a:pt x="23473" y="3325"/>
                                </a:lnTo>
                                <a:cubicBezTo>
                                  <a:pt x="23469" y="3265"/>
                                  <a:pt x="23465" y="3236"/>
                                  <a:pt x="23461" y="3236"/>
                                </a:cubicBezTo>
                                <a:close/>
                                <a:moveTo>
                                  <a:pt x="24709" y="17705"/>
                                </a:moveTo>
                                <a:lnTo>
                                  <a:pt x="24633" y="17705"/>
                                </a:lnTo>
                                <a:lnTo>
                                  <a:pt x="24633" y="17136"/>
                                </a:lnTo>
                                <a:cubicBezTo>
                                  <a:pt x="24633" y="17076"/>
                                  <a:pt x="24625" y="17016"/>
                                  <a:pt x="24617" y="17016"/>
                                </a:cubicBezTo>
                                <a:lnTo>
                                  <a:pt x="24485" y="17016"/>
                                </a:lnTo>
                                <a:cubicBezTo>
                                  <a:pt x="24477" y="17016"/>
                                  <a:pt x="24469" y="17076"/>
                                  <a:pt x="24469" y="17136"/>
                                </a:cubicBezTo>
                                <a:lnTo>
                                  <a:pt x="24469" y="17705"/>
                                </a:lnTo>
                                <a:lnTo>
                                  <a:pt x="24393" y="17705"/>
                                </a:lnTo>
                                <a:cubicBezTo>
                                  <a:pt x="24385" y="17705"/>
                                  <a:pt x="24377" y="17765"/>
                                  <a:pt x="24377" y="17825"/>
                                </a:cubicBezTo>
                                <a:lnTo>
                                  <a:pt x="24377" y="18844"/>
                                </a:lnTo>
                                <a:cubicBezTo>
                                  <a:pt x="24377" y="18904"/>
                                  <a:pt x="24385" y="18964"/>
                                  <a:pt x="24393" y="18964"/>
                                </a:cubicBezTo>
                                <a:lnTo>
                                  <a:pt x="24469" y="18964"/>
                                </a:lnTo>
                                <a:lnTo>
                                  <a:pt x="24469" y="19533"/>
                                </a:lnTo>
                                <a:cubicBezTo>
                                  <a:pt x="24469" y="19593"/>
                                  <a:pt x="24477" y="19653"/>
                                  <a:pt x="24485" y="19653"/>
                                </a:cubicBezTo>
                                <a:lnTo>
                                  <a:pt x="24621" y="19653"/>
                                </a:lnTo>
                                <a:cubicBezTo>
                                  <a:pt x="24629" y="19653"/>
                                  <a:pt x="24637" y="19593"/>
                                  <a:pt x="24637" y="19533"/>
                                </a:cubicBezTo>
                                <a:lnTo>
                                  <a:pt x="24637" y="18964"/>
                                </a:lnTo>
                                <a:lnTo>
                                  <a:pt x="24713" y="18964"/>
                                </a:lnTo>
                                <a:cubicBezTo>
                                  <a:pt x="24721" y="18964"/>
                                  <a:pt x="24729" y="18904"/>
                                  <a:pt x="24729" y="18844"/>
                                </a:cubicBezTo>
                                <a:lnTo>
                                  <a:pt x="24729" y="17825"/>
                                </a:lnTo>
                                <a:cubicBezTo>
                                  <a:pt x="24725" y="17765"/>
                                  <a:pt x="24717" y="17705"/>
                                  <a:pt x="24709" y="17705"/>
                                </a:cubicBezTo>
                                <a:close/>
                                <a:moveTo>
                                  <a:pt x="25273" y="14110"/>
                                </a:moveTo>
                                <a:lnTo>
                                  <a:pt x="25437" y="14110"/>
                                </a:lnTo>
                                <a:cubicBezTo>
                                  <a:pt x="25449" y="14110"/>
                                  <a:pt x="25457" y="14050"/>
                                  <a:pt x="25457" y="13961"/>
                                </a:cubicBezTo>
                                <a:lnTo>
                                  <a:pt x="25457" y="13242"/>
                                </a:lnTo>
                                <a:lnTo>
                                  <a:pt x="25553" y="13242"/>
                                </a:lnTo>
                                <a:cubicBezTo>
                                  <a:pt x="25565" y="13242"/>
                                  <a:pt x="25573" y="13182"/>
                                  <a:pt x="25573" y="13092"/>
                                </a:cubicBezTo>
                                <a:lnTo>
                                  <a:pt x="25573" y="11864"/>
                                </a:lnTo>
                                <a:cubicBezTo>
                                  <a:pt x="25573" y="11774"/>
                                  <a:pt x="25565" y="11714"/>
                                  <a:pt x="25553" y="11714"/>
                                </a:cubicBezTo>
                                <a:lnTo>
                                  <a:pt x="25457" y="11714"/>
                                </a:lnTo>
                                <a:lnTo>
                                  <a:pt x="25457" y="10995"/>
                                </a:lnTo>
                                <a:cubicBezTo>
                                  <a:pt x="25457" y="10905"/>
                                  <a:pt x="25449" y="10845"/>
                                  <a:pt x="25437" y="10845"/>
                                </a:cubicBezTo>
                                <a:lnTo>
                                  <a:pt x="25273" y="10845"/>
                                </a:lnTo>
                                <a:cubicBezTo>
                                  <a:pt x="25261" y="10845"/>
                                  <a:pt x="25253" y="10905"/>
                                  <a:pt x="25253" y="10995"/>
                                </a:cubicBezTo>
                                <a:lnTo>
                                  <a:pt x="25253" y="11714"/>
                                </a:lnTo>
                                <a:lnTo>
                                  <a:pt x="25157" y="11714"/>
                                </a:lnTo>
                                <a:cubicBezTo>
                                  <a:pt x="25145" y="11714"/>
                                  <a:pt x="25137" y="11774"/>
                                  <a:pt x="25137" y="11864"/>
                                </a:cubicBezTo>
                                <a:lnTo>
                                  <a:pt x="25137" y="12433"/>
                                </a:lnTo>
                                <a:lnTo>
                                  <a:pt x="25137" y="12433"/>
                                </a:lnTo>
                                <a:lnTo>
                                  <a:pt x="25137" y="13122"/>
                                </a:lnTo>
                                <a:cubicBezTo>
                                  <a:pt x="25137" y="13212"/>
                                  <a:pt x="25145" y="13272"/>
                                  <a:pt x="25157" y="13272"/>
                                </a:cubicBezTo>
                                <a:lnTo>
                                  <a:pt x="25253" y="13272"/>
                                </a:lnTo>
                                <a:lnTo>
                                  <a:pt x="25253" y="13991"/>
                                </a:lnTo>
                                <a:cubicBezTo>
                                  <a:pt x="25253" y="14050"/>
                                  <a:pt x="25261" y="14110"/>
                                  <a:pt x="25273" y="14110"/>
                                </a:cubicBezTo>
                                <a:close/>
                                <a:moveTo>
                                  <a:pt x="25573" y="19054"/>
                                </a:moveTo>
                                <a:lnTo>
                                  <a:pt x="25573" y="17825"/>
                                </a:lnTo>
                                <a:cubicBezTo>
                                  <a:pt x="25573" y="17735"/>
                                  <a:pt x="25565" y="17675"/>
                                  <a:pt x="25553" y="17675"/>
                                </a:cubicBezTo>
                                <a:lnTo>
                                  <a:pt x="25457" y="17675"/>
                                </a:lnTo>
                                <a:lnTo>
                                  <a:pt x="25457" y="16956"/>
                                </a:lnTo>
                                <a:cubicBezTo>
                                  <a:pt x="25457" y="16867"/>
                                  <a:pt x="25449" y="16807"/>
                                  <a:pt x="25437" y="16807"/>
                                </a:cubicBezTo>
                                <a:lnTo>
                                  <a:pt x="25273" y="16807"/>
                                </a:lnTo>
                                <a:cubicBezTo>
                                  <a:pt x="25261" y="16807"/>
                                  <a:pt x="25253" y="16867"/>
                                  <a:pt x="25253" y="16956"/>
                                </a:cubicBezTo>
                                <a:lnTo>
                                  <a:pt x="25253" y="17675"/>
                                </a:lnTo>
                                <a:lnTo>
                                  <a:pt x="25157" y="17675"/>
                                </a:lnTo>
                                <a:cubicBezTo>
                                  <a:pt x="25145" y="17675"/>
                                  <a:pt x="25137" y="17735"/>
                                  <a:pt x="25137" y="17825"/>
                                </a:cubicBezTo>
                                <a:lnTo>
                                  <a:pt x="25137" y="18394"/>
                                </a:lnTo>
                                <a:lnTo>
                                  <a:pt x="25137" y="18394"/>
                                </a:lnTo>
                                <a:lnTo>
                                  <a:pt x="25137" y="19083"/>
                                </a:lnTo>
                                <a:cubicBezTo>
                                  <a:pt x="25137" y="19173"/>
                                  <a:pt x="25145" y="19233"/>
                                  <a:pt x="25157" y="19233"/>
                                </a:cubicBezTo>
                                <a:lnTo>
                                  <a:pt x="25253" y="19233"/>
                                </a:lnTo>
                                <a:lnTo>
                                  <a:pt x="25253" y="19952"/>
                                </a:lnTo>
                                <a:cubicBezTo>
                                  <a:pt x="25253" y="20042"/>
                                  <a:pt x="25261" y="20102"/>
                                  <a:pt x="25273" y="20102"/>
                                </a:cubicBezTo>
                                <a:lnTo>
                                  <a:pt x="25437" y="20102"/>
                                </a:lnTo>
                                <a:cubicBezTo>
                                  <a:pt x="25449" y="20102"/>
                                  <a:pt x="25457" y="20042"/>
                                  <a:pt x="25457" y="19952"/>
                                </a:cubicBezTo>
                                <a:lnTo>
                                  <a:pt x="25457" y="19233"/>
                                </a:lnTo>
                                <a:lnTo>
                                  <a:pt x="25553" y="19233"/>
                                </a:lnTo>
                                <a:cubicBezTo>
                                  <a:pt x="25561" y="19203"/>
                                  <a:pt x="25573" y="19143"/>
                                  <a:pt x="25573" y="19054"/>
                                </a:cubicBezTo>
                                <a:close/>
                                <a:moveTo>
                                  <a:pt x="24757" y="10126"/>
                                </a:moveTo>
                                <a:cubicBezTo>
                                  <a:pt x="24757" y="10186"/>
                                  <a:pt x="24765" y="10246"/>
                                  <a:pt x="24773" y="10246"/>
                                </a:cubicBezTo>
                                <a:lnTo>
                                  <a:pt x="24857" y="10246"/>
                                </a:lnTo>
                                <a:lnTo>
                                  <a:pt x="24857" y="10875"/>
                                </a:lnTo>
                                <a:cubicBezTo>
                                  <a:pt x="24857" y="10935"/>
                                  <a:pt x="24865" y="10995"/>
                                  <a:pt x="24873" y="10995"/>
                                </a:cubicBezTo>
                                <a:lnTo>
                                  <a:pt x="25021" y="10995"/>
                                </a:lnTo>
                                <a:cubicBezTo>
                                  <a:pt x="25029" y="10995"/>
                                  <a:pt x="25037" y="10935"/>
                                  <a:pt x="25037" y="10875"/>
                                </a:cubicBezTo>
                                <a:lnTo>
                                  <a:pt x="25037" y="10246"/>
                                </a:lnTo>
                                <a:lnTo>
                                  <a:pt x="25121" y="10246"/>
                                </a:lnTo>
                                <a:cubicBezTo>
                                  <a:pt x="25129" y="10246"/>
                                  <a:pt x="25137" y="10186"/>
                                  <a:pt x="25137" y="10126"/>
                                </a:cubicBezTo>
                                <a:lnTo>
                                  <a:pt x="25137" y="9017"/>
                                </a:lnTo>
                                <a:cubicBezTo>
                                  <a:pt x="25137" y="8958"/>
                                  <a:pt x="25129" y="8898"/>
                                  <a:pt x="25121" y="8898"/>
                                </a:cubicBezTo>
                                <a:lnTo>
                                  <a:pt x="25045" y="8898"/>
                                </a:lnTo>
                                <a:lnTo>
                                  <a:pt x="25045" y="8269"/>
                                </a:lnTo>
                                <a:cubicBezTo>
                                  <a:pt x="25045" y="8209"/>
                                  <a:pt x="25037" y="8149"/>
                                  <a:pt x="25029" y="8149"/>
                                </a:cubicBezTo>
                                <a:lnTo>
                                  <a:pt x="24881" y="8149"/>
                                </a:lnTo>
                                <a:cubicBezTo>
                                  <a:pt x="24873" y="8149"/>
                                  <a:pt x="24865" y="8209"/>
                                  <a:pt x="24865" y="8269"/>
                                </a:cubicBezTo>
                                <a:lnTo>
                                  <a:pt x="24865" y="8898"/>
                                </a:lnTo>
                                <a:lnTo>
                                  <a:pt x="24781" y="8898"/>
                                </a:lnTo>
                                <a:cubicBezTo>
                                  <a:pt x="24773" y="8898"/>
                                  <a:pt x="24765" y="8958"/>
                                  <a:pt x="24765" y="9017"/>
                                </a:cubicBezTo>
                                <a:lnTo>
                                  <a:pt x="24765" y="10126"/>
                                </a:lnTo>
                                <a:lnTo>
                                  <a:pt x="24757" y="10126"/>
                                </a:lnTo>
                                <a:close/>
                                <a:moveTo>
                                  <a:pt x="24757" y="15998"/>
                                </a:moveTo>
                                <a:cubicBezTo>
                                  <a:pt x="24757" y="16058"/>
                                  <a:pt x="24765" y="16118"/>
                                  <a:pt x="24773" y="16118"/>
                                </a:cubicBezTo>
                                <a:lnTo>
                                  <a:pt x="24857" y="16118"/>
                                </a:lnTo>
                                <a:lnTo>
                                  <a:pt x="24857" y="16747"/>
                                </a:lnTo>
                                <a:cubicBezTo>
                                  <a:pt x="24857" y="16807"/>
                                  <a:pt x="24865" y="16867"/>
                                  <a:pt x="24873" y="16867"/>
                                </a:cubicBezTo>
                                <a:lnTo>
                                  <a:pt x="25021" y="16867"/>
                                </a:lnTo>
                                <a:cubicBezTo>
                                  <a:pt x="25029" y="16867"/>
                                  <a:pt x="25037" y="16807"/>
                                  <a:pt x="25037" y="16747"/>
                                </a:cubicBezTo>
                                <a:lnTo>
                                  <a:pt x="25037" y="16118"/>
                                </a:lnTo>
                                <a:lnTo>
                                  <a:pt x="25121" y="16118"/>
                                </a:lnTo>
                                <a:cubicBezTo>
                                  <a:pt x="25129" y="16118"/>
                                  <a:pt x="25137" y="16058"/>
                                  <a:pt x="25137" y="15998"/>
                                </a:cubicBezTo>
                                <a:lnTo>
                                  <a:pt x="25137" y="14889"/>
                                </a:lnTo>
                                <a:cubicBezTo>
                                  <a:pt x="25137" y="14829"/>
                                  <a:pt x="25129" y="14769"/>
                                  <a:pt x="25121" y="14769"/>
                                </a:cubicBezTo>
                                <a:lnTo>
                                  <a:pt x="25045" y="14769"/>
                                </a:lnTo>
                                <a:lnTo>
                                  <a:pt x="25045" y="14140"/>
                                </a:lnTo>
                                <a:cubicBezTo>
                                  <a:pt x="25045" y="14080"/>
                                  <a:pt x="25037" y="14021"/>
                                  <a:pt x="25029" y="14021"/>
                                </a:cubicBezTo>
                                <a:lnTo>
                                  <a:pt x="24881" y="14021"/>
                                </a:lnTo>
                                <a:cubicBezTo>
                                  <a:pt x="24873" y="14021"/>
                                  <a:pt x="24865" y="14080"/>
                                  <a:pt x="24865" y="14140"/>
                                </a:cubicBezTo>
                                <a:lnTo>
                                  <a:pt x="24865" y="14769"/>
                                </a:lnTo>
                                <a:lnTo>
                                  <a:pt x="24781" y="14769"/>
                                </a:lnTo>
                                <a:cubicBezTo>
                                  <a:pt x="24773" y="14769"/>
                                  <a:pt x="24765" y="14829"/>
                                  <a:pt x="24765" y="14889"/>
                                </a:cubicBezTo>
                                <a:lnTo>
                                  <a:pt x="24765" y="15998"/>
                                </a:lnTo>
                                <a:lnTo>
                                  <a:pt x="24757" y="15998"/>
                                </a:lnTo>
                                <a:close/>
                                <a:moveTo>
                                  <a:pt x="0" y="0"/>
                                </a:moveTo>
                                <a:lnTo>
                                  <a:pt x="0" y="2238"/>
                                </a:lnTo>
                                <a:lnTo>
                                  <a:pt x="25253" y="2127"/>
                                </a:lnTo>
                                <a:lnTo>
                                  <a:pt x="25253" y="2277"/>
                                </a:lnTo>
                                <a:cubicBezTo>
                                  <a:pt x="25253" y="2367"/>
                                  <a:pt x="25261" y="2427"/>
                                  <a:pt x="25273" y="2427"/>
                                </a:cubicBezTo>
                                <a:lnTo>
                                  <a:pt x="25437" y="2427"/>
                                </a:lnTo>
                                <a:cubicBezTo>
                                  <a:pt x="25449" y="2427"/>
                                  <a:pt x="25457" y="2367"/>
                                  <a:pt x="25457" y="2277"/>
                                </a:cubicBezTo>
                                <a:lnTo>
                                  <a:pt x="25457" y="2127"/>
                                </a:lnTo>
                                <a:lnTo>
                                  <a:pt x="25645" y="2127"/>
                                </a:lnTo>
                                <a:lnTo>
                                  <a:pt x="25645" y="2846"/>
                                </a:lnTo>
                                <a:lnTo>
                                  <a:pt x="25541" y="2846"/>
                                </a:lnTo>
                                <a:cubicBezTo>
                                  <a:pt x="25529" y="2846"/>
                                  <a:pt x="25521" y="2906"/>
                                  <a:pt x="25521" y="2996"/>
                                </a:cubicBezTo>
                                <a:lnTo>
                                  <a:pt x="25521" y="3625"/>
                                </a:lnTo>
                                <a:lnTo>
                                  <a:pt x="25521" y="3625"/>
                                </a:lnTo>
                                <a:lnTo>
                                  <a:pt x="25521" y="4374"/>
                                </a:lnTo>
                                <a:cubicBezTo>
                                  <a:pt x="25521" y="4464"/>
                                  <a:pt x="25529" y="4524"/>
                                  <a:pt x="25541" y="4524"/>
                                </a:cubicBezTo>
                                <a:lnTo>
                                  <a:pt x="25645" y="4524"/>
                                </a:lnTo>
                                <a:lnTo>
                                  <a:pt x="25645" y="5303"/>
                                </a:lnTo>
                                <a:cubicBezTo>
                                  <a:pt x="25645" y="5392"/>
                                  <a:pt x="25653" y="5452"/>
                                  <a:pt x="25665" y="5452"/>
                                </a:cubicBezTo>
                                <a:lnTo>
                                  <a:pt x="25849" y="5452"/>
                                </a:lnTo>
                                <a:cubicBezTo>
                                  <a:pt x="25861" y="5452"/>
                                  <a:pt x="25869" y="5392"/>
                                  <a:pt x="25869" y="5303"/>
                                </a:cubicBezTo>
                                <a:lnTo>
                                  <a:pt x="25869" y="4524"/>
                                </a:lnTo>
                                <a:lnTo>
                                  <a:pt x="25973" y="4524"/>
                                </a:lnTo>
                                <a:cubicBezTo>
                                  <a:pt x="25985" y="4524"/>
                                  <a:pt x="25993" y="4464"/>
                                  <a:pt x="25993" y="4374"/>
                                </a:cubicBezTo>
                                <a:lnTo>
                                  <a:pt x="25993" y="2996"/>
                                </a:lnTo>
                                <a:cubicBezTo>
                                  <a:pt x="25993" y="2906"/>
                                  <a:pt x="25985" y="2846"/>
                                  <a:pt x="25973" y="2846"/>
                                </a:cubicBezTo>
                                <a:lnTo>
                                  <a:pt x="25869" y="2846"/>
                                </a:lnTo>
                                <a:lnTo>
                                  <a:pt x="25869" y="2127"/>
                                </a:lnTo>
                                <a:lnTo>
                                  <a:pt x="26033" y="2127"/>
                                </a:lnTo>
                                <a:lnTo>
                                  <a:pt x="26033" y="2636"/>
                                </a:lnTo>
                                <a:cubicBezTo>
                                  <a:pt x="26033" y="2726"/>
                                  <a:pt x="26045" y="2816"/>
                                  <a:pt x="26057" y="2816"/>
                                </a:cubicBezTo>
                                <a:lnTo>
                                  <a:pt x="26261" y="2816"/>
                                </a:lnTo>
                                <a:lnTo>
                                  <a:pt x="26265" y="2816"/>
                                </a:lnTo>
                                <a:lnTo>
                                  <a:pt x="26265" y="2846"/>
                                </a:lnTo>
                                <a:lnTo>
                                  <a:pt x="26265" y="4554"/>
                                </a:lnTo>
                                <a:cubicBezTo>
                                  <a:pt x="26265" y="4673"/>
                                  <a:pt x="26277" y="4763"/>
                                  <a:pt x="26293" y="4763"/>
                                </a:cubicBezTo>
                                <a:lnTo>
                                  <a:pt x="26425" y="4763"/>
                                </a:lnTo>
                                <a:lnTo>
                                  <a:pt x="26425" y="5752"/>
                                </a:lnTo>
                                <a:cubicBezTo>
                                  <a:pt x="26425" y="5872"/>
                                  <a:pt x="26437" y="5962"/>
                                  <a:pt x="26453" y="5962"/>
                                </a:cubicBezTo>
                                <a:lnTo>
                                  <a:pt x="26637" y="5962"/>
                                </a:lnTo>
                                <a:lnTo>
                                  <a:pt x="26637" y="7400"/>
                                </a:lnTo>
                                <a:lnTo>
                                  <a:pt x="26453" y="7400"/>
                                </a:lnTo>
                                <a:cubicBezTo>
                                  <a:pt x="26445" y="7400"/>
                                  <a:pt x="26437" y="7430"/>
                                  <a:pt x="26433" y="7490"/>
                                </a:cubicBezTo>
                                <a:lnTo>
                                  <a:pt x="26433" y="6022"/>
                                </a:lnTo>
                                <a:cubicBezTo>
                                  <a:pt x="26433" y="5932"/>
                                  <a:pt x="26421" y="5842"/>
                                  <a:pt x="26409" y="5842"/>
                                </a:cubicBezTo>
                                <a:lnTo>
                                  <a:pt x="26285" y="5842"/>
                                </a:lnTo>
                                <a:lnTo>
                                  <a:pt x="26285" y="4973"/>
                                </a:lnTo>
                                <a:cubicBezTo>
                                  <a:pt x="26285" y="4883"/>
                                  <a:pt x="26273" y="4793"/>
                                  <a:pt x="26261" y="4793"/>
                                </a:cubicBezTo>
                                <a:lnTo>
                                  <a:pt x="26057" y="4793"/>
                                </a:lnTo>
                                <a:cubicBezTo>
                                  <a:pt x="26045" y="4793"/>
                                  <a:pt x="26033" y="4883"/>
                                  <a:pt x="26033" y="4973"/>
                                </a:cubicBezTo>
                                <a:lnTo>
                                  <a:pt x="26033" y="5842"/>
                                </a:lnTo>
                                <a:lnTo>
                                  <a:pt x="25917" y="5842"/>
                                </a:lnTo>
                                <a:cubicBezTo>
                                  <a:pt x="25905" y="5842"/>
                                  <a:pt x="25893" y="5932"/>
                                  <a:pt x="25893" y="6022"/>
                                </a:cubicBezTo>
                                <a:lnTo>
                                  <a:pt x="25893" y="7549"/>
                                </a:lnTo>
                                <a:cubicBezTo>
                                  <a:pt x="25893" y="7639"/>
                                  <a:pt x="25905" y="7729"/>
                                  <a:pt x="25917" y="7729"/>
                                </a:cubicBezTo>
                                <a:lnTo>
                                  <a:pt x="26033" y="7729"/>
                                </a:lnTo>
                                <a:lnTo>
                                  <a:pt x="26033" y="8598"/>
                                </a:lnTo>
                                <a:cubicBezTo>
                                  <a:pt x="26033" y="8688"/>
                                  <a:pt x="26045" y="8778"/>
                                  <a:pt x="26057" y="8778"/>
                                </a:cubicBezTo>
                                <a:lnTo>
                                  <a:pt x="26261" y="8778"/>
                                </a:lnTo>
                                <a:lnTo>
                                  <a:pt x="26265" y="8778"/>
                                </a:lnTo>
                                <a:lnTo>
                                  <a:pt x="26265" y="10455"/>
                                </a:lnTo>
                                <a:cubicBezTo>
                                  <a:pt x="26265" y="10575"/>
                                  <a:pt x="26277" y="10665"/>
                                  <a:pt x="26293" y="10665"/>
                                </a:cubicBezTo>
                                <a:lnTo>
                                  <a:pt x="26425" y="10665"/>
                                </a:lnTo>
                                <a:lnTo>
                                  <a:pt x="26425" y="11654"/>
                                </a:lnTo>
                                <a:cubicBezTo>
                                  <a:pt x="26425" y="11774"/>
                                  <a:pt x="26437" y="11863"/>
                                  <a:pt x="26453" y="11863"/>
                                </a:cubicBezTo>
                                <a:lnTo>
                                  <a:pt x="26637" y="11863"/>
                                </a:lnTo>
                                <a:lnTo>
                                  <a:pt x="26637" y="13301"/>
                                </a:lnTo>
                                <a:lnTo>
                                  <a:pt x="26453" y="13301"/>
                                </a:lnTo>
                                <a:cubicBezTo>
                                  <a:pt x="26445" y="13301"/>
                                  <a:pt x="26437" y="13331"/>
                                  <a:pt x="26433" y="13391"/>
                                </a:cubicBezTo>
                                <a:lnTo>
                                  <a:pt x="26433" y="11923"/>
                                </a:lnTo>
                                <a:cubicBezTo>
                                  <a:pt x="26433" y="11834"/>
                                  <a:pt x="26421" y="11744"/>
                                  <a:pt x="26409" y="11744"/>
                                </a:cubicBezTo>
                                <a:lnTo>
                                  <a:pt x="26285" y="11744"/>
                                </a:lnTo>
                                <a:lnTo>
                                  <a:pt x="26285" y="10785"/>
                                </a:lnTo>
                                <a:cubicBezTo>
                                  <a:pt x="26285" y="10695"/>
                                  <a:pt x="26273" y="10605"/>
                                  <a:pt x="26261" y="10605"/>
                                </a:cubicBezTo>
                                <a:lnTo>
                                  <a:pt x="26057" y="10605"/>
                                </a:lnTo>
                                <a:cubicBezTo>
                                  <a:pt x="26045" y="10605"/>
                                  <a:pt x="26033" y="10695"/>
                                  <a:pt x="26033" y="10785"/>
                                </a:cubicBezTo>
                                <a:lnTo>
                                  <a:pt x="26033" y="11654"/>
                                </a:lnTo>
                                <a:lnTo>
                                  <a:pt x="25917" y="11654"/>
                                </a:lnTo>
                                <a:cubicBezTo>
                                  <a:pt x="25905" y="11654"/>
                                  <a:pt x="25893" y="11744"/>
                                  <a:pt x="25893" y="11834"/>
                                </a:cubicBezTo>
                                <a:lnTo>
                                  <a:pt x="25893" y="13361"/>
                                </a:lnTo>
                                <a:cubicBezTo>
                                  <a:pt x="25893" y="13451"/>
                                  <a:pt x="25905" y="13541"/>
                                  <a:pt x="25917" y="13541"/>
                                </a:cubicBezTo>
                                <a:lnTo>
                                  <a:pt x="26033" y="13541"/>
                                </a:lnTo>
                                <a:lnTo>
                                  <a:pt x="26033" y="14410"/>
                                </a:lnTo>
                                <a:cubicBezTo>
                                  <a:pt x="26033" y="14500"/>
                                  <a:pt x="26045" y="14590"/>
                                  <a:pt x="26057" y="14590"/>
                                </a:cubicBezTo>
                                <a:lnTo>
                                  <a:pt x="26261" y="14590"/>
                                </a:lnTo>
                                <a:lnTo>
                                  <a:pt x="26265" y="14590"/>
                                </a:lnTo>
                                <a:lnTo>
                                  <a:pt x="26265" y="16267"/>
                                </a:lnTo>
                                <a:cubicBezTo>
                                  <a:pt x="26265" y="16387"/>
                                  <a:pt x="26277" y="16477"/>
                                  <a:pt x="26293" y="16477"/>
                                </a:cubicBezTo>
                                <a:lnTo>
                                  <a:pt x="26425" y="16477"/>
                                </a:lnTo>
                                <a:lnTo>
                                  <a:pt x="26425" y="17466"/>
                                </a:lnTo>
                                <a:cubicBezTo>
                                  <a:pt x="26425" y="17586"/>
                                  <a:pt x="26437" y="17675"/>
                                  <a:pt x="26453" y="17675"/>
                                </a:cubicBezTo>
                                <a:lnTo>
                                  <a:pt x="26637" y="17675"/>
                                </a:lnTo>
                                <a:lnTo>
                                  <a:pt x="26637" y="19113"/>
                                </a:lnTo>
                                <a:lnTo>
                                  <a:pt x="26453" y="19113"/>
                                </a:lnTo>
                                <a:cubicBezTo>
                                  <a:pt x="26445" y="19113"/>
                                  <a:pt x="26437" y="19143"/>
                                  <a:pt x="26433" y="19203"/>
                                </a:cubicBezTo>
                                <a:lnTo>
                                  <a:pt x="26433" y="17675"/>
                                </a:lnTo>
                                <a:cubicBezTo>
                                  <a:pt x="26433" y="17586"/>
                                  <a:pt x="26421" y="17496"/>
                                  <a:pt x="26409" y="17496"/>
                                </a:cubicBezTo>
                                <a:lnTo>
                                  <a:pt x="26285" y="17496"/>
                                </a:lnTo>
                                <a:lnTo>
                                  <a:pt x="26285" y="16627"/>
                                </a:lnTo>
                                <a:cubicBezTo>
                                  <a:pt x="26285" y="16537"/>
                                  <a:pt x="26273" y="16447"/>
                                  <a:pt x="26261" y="16447"/>
                                </a:cubicBezTo>
                                <a:lnTo>
                                  <a:pt x="26057" y="16447"/>
                                </a:lnTo>
                                <a:cubicBezTo>
                                  <a:pt x="26045" y="16447"/>
                                  <a:pt x="26033" y="16537"/>
                                  <a:pt x="26033" y="16627"/>
                                </a:cubicBezTo>
                                <a:lnTo>
                                  <a:pt x="26033" y="17496"/>
                                </a:lnTo>
                                <a:lnTo>
                                  <a:pt x="25917" y="17496"/>
                                </a:lnTo>
                                <a:cubicBezTo>
                                  <a:pt x="25905" y="17496"/>
                                  <a:pt x="25893" y="17586"/>
                                  <a:pt x="25893" y="17675"/>
                                </a:cubicBezTo>
                                <a:lnTo>
                                  <a:pt x="25893" y="19203"/>
                                </a:lnTo>
                                <a:cubicBezTo>
                                  <a:pt x="25893" y="19293"/>
                                  <a:pt x="25905" y="19383"/>
                                  <a:pt x="25917" y="19383"/>
                                </a:cubicBezTo>
                                <a:lnTo>
                                  <a:pt x="26033" y="19383"/>
                                </a:lnTo>
                                <a:lnTo>
                                  <a:pt x="26033" y="20252"/>
                                </a:lnTo>
                                <a:cubicBezTo>
                                  <a:pt x="26033" y="20342"/>
                                  <a:pt x="26045" y="20432"/>
                                  <a:pt x="26057" y="20432"/>
                                </a:cubicBezTo>
                                <a:lnTo>
                                  <a:pt x="26261" y="20432"/>
                                </a:lnTo>
                                <a:lnTo>
                                  <a:pt x="26265" y="20432"/>
                                </a:lnTo>
                                <a:lnTo>
                                  <a:pt x="26265" y="20462"/>
                                </a:lnTo>
                                <a:lnTo>
                                  <a:pt x="26265" y="21570"/>
                                </a:lnTo>
                                <a:lnTo>
                                  <a:pt x="26861" y="21570"/>
                                </a:lnTo>
                                <a:lnTo>
                                  <a:pt x="26861" y="20881"/>
                                </a:lnTo>
                                <a:lnTo>
                                  <a:pt x="26989" y="20881"/>
                                </a:lnTo>
                                <a:lnTo>
                                  <a:pt x="26989" y="15938"/>
                                </a:lnTo>
                                <a:lnTo>
                                  <a:pt x="26861" y="15938"/>
                                </a:lnTo>
                                <a:lnTo>
                                  <a:pt x="26861" y="15039"/>
                                </a:lnTo>
                                <a:lnTo>
                                  <a:pt x="26989" y="15039"/>
                                </a:lnTo>
                                <a:lnTo>
                                  <a:pt x="26989" y="10096"/>
                                </a:lnTo>
                                <a:lnTo>
                                  <a:pt x="26861" y="10096"/>
                                </a:lnTo>
                                <a:lnTo>
                                  <a:pt x="26861" y="9167"/>
                                </a:lnTo>
                                <a:lnTo>
                                  <a:pt x="26989" y="9167"/>
                                </a:lnTo>
                                <a:lnTo>
                                  <a:pt x="26989" y="4224"/>
                                </a:lnTo>
                                <a:lnTo>
                                  <a:pt x="26861" y="4224"/>
                                </a:lnTo>
                                <a:lnTo>
                                  <a:pt x="26861" y="3236"/>
                                </a:lnTo>
                                <a:lnTo>
                                  <a:pt x="26989" y="3236"/>
                                </a:lnTo>
                                <a:lnTo>
                                  <a:pt x="26989" y="2097"/>
                                </a:lnTo>
                                <a:lnTo>
                                  <a:pt x="26989" y="2097"/>
                                </a:lnTo>
                                <a:lnTo>
                                  <a:pt x="26989" y="0"/>
                                </a:lnTo>
                                <a:lnTo>
                                  <a:pt x="0" y="0"/>
                                </a:lnTo>
                                <a:close/>
                                <a:moveTo>
                                  <a:pt x="26421" y="2636"/>
                                </a:moveTo>
                                <a:lnTo>
                                  <a:pt x="26289" y="2636"/>
                                </a:lnTo>
                                <a:lnTo>
                                  <a:pt x="26281" y="2636"/>
                                </a:lnTo>
                                <a:lnTo>
                                  <a:pt x="26281" y="2606"/>
                                </a:lnTo>
                                <a:lnTo>
                                  <a:pt x="26281" y="2097"/>
                                </a:lnTo>
                                <a:lnTo>
                                  <a:pt x="26417" y="2097"/>
                                </a:lnTo>
                                <a:lnTo>
                                  <a:pt x="26417" y="2636"/>
                                </a:lnTo>
                                <a:lnTo>
                                  <a:pt x="26421" y="2636"/>
                                </a:lnTo>
                                <a:close/>
                                <a:moveTo>
                                  <a:pt x="26421" y="8508"/>
                                </a:moveTo>
                                <a:lnTo>
                                  <a:pt x="26289" y="8508"/>
                                </a:lnTo>
                                <a:lnTo>
                                  <a:pt x="26285" y="8508"/>
                                </a:lnTo>
                                <a:lnTo>
                                  <a:pt x="26285" y="7669"/>
                                </a:lnTo>
                                <a:lnTo>
                                  <a:pt x="26401" y="7669"/>
                                </a:lnTo>
                                <a:cubicBezTo>
                                  <a:pt x="26409" y="7669"/>
                                  <a:pt x="26417" y="7639"/>
                                  <a:pt x="26421" y="7579"/>
                                </a:cubicBezTo>
                                <a:lnTo>
                                  <a:pt x="26421" y="8508"/>
                                </a:lnTo>
                                <a:close/>
                                <a:moveTo>
                                  <a:pt x="26421" y="14410"/>
                                </a:moveTo>
                                <a:lnTo>
                                  <a:pt x="26289" y="14410"/>
                                </a:lnTo>
                                <a:lnTo>
                                  <a:pt x="26285" y="14410"/>
                                </a:lnTo>
                                <a:lnTo>
                                  <a:pt x="26285" y="13571"/>
                                </a:lnTo>
                                <a:lnTo>
                                  <a:pt x="26401" y="13571"/>
                                </a:lnTo>
                                <a:cubicBezTo>
                                  <a:pt x="26409" y="13571"/>
                                  <a:pt x="26417" y="13541"/>
                                  <a:pt x="26421" y="13481"/>
                                </a:cubicBezTo>
                                <a:lnTo>
                                  <a:pt x="26421" y="14410"/>
                                </a:lnTo>
                                <a:close/>
                                <a:moveTo>
                                  <a:pt x="26421" y="20282"/>
                                </a:moveTo>
                                <a:lnTo>
                                  <a:pt x="26289" y="20282"/>
                                </a:lnTo>
                                <a:lnTo>
                                  <a:pt x="26281" y="20282"/>
                                </a:lnTo>
                                <a:lnTo>
                                  <a:pt x="26281" y="20252"/>
                                </a:lnTo>
                                <a:lnTo>
                                  <a:pt x="26281" y="19383"/>
                                </a:lnTo>
                                <a:lnTo>
                                  <a:pt x="26397" y="19383"/>
                                </a:lnTo>
                                <a:cubicBezTo>
                                  <a:pt x="26405" y="19383"/>
                                  <a:pt x="26413" y="19353"/>
                                  <a:pt x="26417" y="19293"/>
                                </a:cubicBezTo>
                                <a:lnTo>
                                  <a:pt x="26417" y="20282"/>
                                </a:lnTo>
                                <a:lnTo>
                                  <a:pt x="26421" y="20282"/>
                                </a:lnTo>
                                <a:close/>
                                <a:moveTo>
                                  <a:pt x="26809" y="20282"/>
                                </a:moveTo>
                                <a:lnTo>
                                  <a:pt x="26701" y="20282"/>
                                </a:lnTo>
                                <a:lnTo>
                                  <a:pt x="26701" y="19623"/>
                                </a:lnTo>
                                <a:lnTo>
                                  <a:pt x="26809" y="19623"/>
                                </a:lnTo>
                                <a:lnTo>
                                  <a:pt x="26809" y="20282"/>
                                </a:lnTo>
                                <a:close/>
                                <a:moveTo>
                                  <a:pt x="26809" y="17286"/>
                                </a:moveTo>
                                <a:lnTo>
                                  <a:pt x="26701" y="17286"/>
                                </a:lnTo>
                                <a:lnTo>
                                  <a:pt x="26701" y="16507"/>
                                </a:lnTo>
                                <a:lnTo>
                                  <a:pt x="26809" y="16507"/>
                                </a:lnTo>
                                <a:lnTo>
                                  <a:pt x="26809" y="17286"/>
                                </a:lnTo>
                                <a:close/>
                                <a:moveTo>
                                  <a:pt x="26809" y="14410"/>
                                </a:moveTo>
                                <a:lnTo>
                                  <a:pt x="26701" y="14410"/>
                                </a:lnTo>
                                <a:lnTo>
                                  <a:pt x="26701" y="13781"/>
                                </a:lnTo>
                                <a:lnTo>
                                  <a:pt x="26809" y="13781"/>
                                </a:lnTo>
                                <a:lnTo>
                                  <a:pt x="26809" y="14410"/>
                                </a:lnTo>
                                <a:close/>
                                <a:moveTo>
                                  <a:pt x="26809" y="11444"/>
                                </a:moveTo>
                                <a:lnTo>
                                  <a:pt x="26701" y="11444"/>
                                </a:lnTo>
                                <a:lnTo>
                                  <a:pt x="26701" y="10605"/>
                                </a:lnTo>
                                <a:lnTo>
                                  <a:pt x="26809" y="10605"/>
                                </a:lnTo>
                                <a:lnTo>
                                  <a:pt x="26809" y="11444"/>
                                </a:lnTo>
                                <a:close/>
                                <a:moveTo>
                                  <a:pt x="26809" y="8508"/>
                                </a:moveTo>
                                <a:lnTo>
                                  <a:pt x="26701" y="8508"/>
                                </a:lnTo>
                                <a:lnTo>
                                  <a:pt x="26701" y="7879"/>
                                </a:lnTo>
                                <a:lnTo>
                                  <a:pt x="26809" y="7879"/>
                                </a:lnTo>
                                <a:lnTo>
                                  <a:pt x="26809" y="8508"/>
                                </a:lnTo>
                                <a:close/>
                                <a:moveTo>
                                  <a:pt x="26809" y="5572"/>
                                </a:moveTo>
                                <a:lnTo>
                                  <a:pt x="26701" y="5572"/>
                                </a:lnTo>
                                <a:lnTo>
                                  <a:pt x="26701" y="4733"/>
                                </a:lnTo>
                                <a:lnTo>
                                  <a:pt x="26809" y="4733"/>
                                </a:lnTo>
                                <a:lnTo>
                                  <a:pt x="26809" y="5572"/>
                                </a:lnTo>
                                <a:close/>
                                <a:moveTo>
                                  <a:pt x="26809" y="2636"/>
                                </a:moveTo>
                                <a:lnTo>
                                  <a:pt x="26701" y="2636"/>
                                </a:lnTo>
                                <a:lnTo>
                                  <a:pt x="26701" y="2127"/>
                                </a:lnTo>
                                <a:lnTo>
                                  <a:pt x="26809" y="2127"/>
                                </a:lnTo>
                                <a:lnTo>
                                  <a:pt x="26809" y="2636"/>
                                </a:lnTo>
                                <a:close/>
                                <a:moveTo>
                                  <a:pt x="24709" y="5902"/>
                                </a:moveTo>
                                <a:lnTo>
                                  <a:pt x="24633" y="5902"/>
                                </a:lnTo>
                                <a:lnTo>
                                  <a:pt x="24633" y="5333"/>
                                </a:lnTo>
                                <a:cubicBezTo>
                                  <a:pt x="24633" y="5273"/>
                                  <a:pt x="24625" y="5213"/>
                                  <a:pt x="24617" y="5213"/>
                                </a:cubicBezTo>
                                <a:lnTo>
                                  <a:pt x="24485" y="5213"/>
                                </a:lnTo>
                                <a:cubicBezTo>
                                  <a:pt x="24477" y="5213"/>
                                  <a:pt x="24469" y="5273"/>
                                  <a:pt x="24469" y="5333"/>
                                </a:cubicBezTo>
                                <a:lnTo>
                                  <a:pt x="24469" y="5902"/>
                                </a:lnTo>
                                <a:lnTo>
                                  <a:pt x="24393" y="5902"/>
                                </a:lnTo>
                                <a:cubicBezTo>
                                  <a:pt x="24385" y="5902"/>
                                  <a:pt x="24377" y="5962"/>
                                  <a:pt x="24377" y="6022"/>
                                </a:cubicBezTo>
                                <a:lnTo>
                                  <a:pt x="24377" y="7040"/>
                                </a:lnTo>
                                <a:cubicBezTo>
                                  <a:pt x="24377" y="7100"/>
                                  <a:pt x="24385" y="7160"/>
                                  <a:pt x="24393" y="7160"/>
                                </a:cubicBezTo>
                                <a:lnTo>
                                  <a:pt x="24469" y="7160"/>
                                </a:lnTo>
                                <a:lnTo>
                                  <a:pt x="24469" y="7729"/>
                                </a:lnTo>
                                <a:cubicBezTo>
                                  <a:pt x="24469" y="7789"/>
                                  <a:pt x="24477" y="7849"/>
                                  <a:pt x="24485" y="7849"/>
                                </a:cubicBezTo>
                                <a:lnTo>
                                  <a:pt x="24621" y="7849"/>
                                </a:lnTo>
                                <a:cubicBezTo>
                                  <a:pt x="24629" y="7849"/>
                                  <a:pt x="24637" y="7789"/>
                                  <a:pt x="24637" y="7729"/>
                                </a:cubicBezTo>
                                <a:lnTo>
                                  <a:pt x="24637" y="7160"/>
                                </a:lnTo>
                                <a:lnTo>
                                  <a:pt x="24713" y="7160"/>
                                </a:lnTo>
                                <a:cubicBezTo>
                                  <a:pt x="24721" y="7160"/>
                                  <a:pt x="24729" y="7100"/>
                                  <a:pt x="24729" y="7040"/>
                                </a:cubicBezTo>
                                <a:lnTo>
                                  <a:pt x="24729" y="6022"/>
                                </a:lnTo>
                                <a:cubicBezTo>
                                  <a:pt x="24725" y="5932"/>
                                  <a:pt x="24717" y="5902"/>
                                  <a:pt x="24709" y="5902"/>
                                </a:cubicBezTo>
                                <a:close/>
                                <a:moveTo>
                                  <a:pt x="25977" y="20462"/>
                                </a:moveTo>
                                <a:lnTo>
                                  <a:pt x="25873" y="20462"/>
                                </a:lnTo>
                                <a:lnTo>
                                  <a:pt x="25873" y="19683"/>
                                </a:lnTo>
                                <a:cubicBezTo>
                                  <a:pt x="25873" y="19593"/>
                                  <a:pt x="25865" y="19533"/>
                                  <a:pt x="25853" y="19533"/>
                                </a:cubicBezTo>
                                <a:lnTo>
                                  <a:pt x="25669" y="19533"/>
                                </a:lnTo>
                                <a:cubicBezTo>
                                  <a:pt x="25657" y="19533"/>
                                  <a:pt x="25649" y="19593"/>
                                  <a:pt x="25649" y="19683"/>
                                </a:cubicBezTo>
                                <a:lnTo>
                                  <a:pt x="25649" y="20462"/>
                                </a:lnTo>
                                <a:lnTo>
                                  <a:pt x="25545" y="20462"/>
                                </a:lnTo>
                                <a:cubicBezTo>
                                  <a:pt x="25533" y="20462"/>
                                  <a:pt x="25525" y="20521"/>
                                  <a:pt x="25525" y="20611"/>
                                </a:cubicBezTo>
                                <a:lnTo>
                                  <a:pt x="25525" y="21240"/>
                                </a:lnTo>
                                <a:lnTo>
                                  <a:pt x="25525" y="21240"/>
                                </a:lnTo>
                                <a:lnTo>
                                  <a:pt x="25525" y="21570"/>
                                </a:lnTo>
                                <a:lnTo>
                                  <a:pt x="26005" y="21570"/>
                                </a:lnTo>
                                <a:lnTo>
                                  <a:pt x="26005" y="20611"/>
                                </a:lnTo>
                                <a:cubicBezTo>
                                  <a:pt x="25997" y="20551"/>
                                  <a:pt x="25989" y="20462"/>
                                  <a:pt x="25977" y="20462"/>
                                </a:cubicBezTo>
                                <a:close/>
                                <a:moveTo>
                                  <a:pt x="25029" y="2217"/>
                                </a:moveTo>
                                <a:lnTo>
                                  <a:pt x="24881" y="2217"/>
                                </a:lnTo>
                                <a:cubicBezTo>
                                  <a:pt x="24873" y="2217"/>
                                  <a:pt x="24865" y="2277"/>
                                  <a:pt x="24865" y="2337"/>
                                </a:cubicBezTo>
                                <a:lnTo>
                                  <a:pt x="24865" y="2966"/>
                                </a:lnTo>
                                <a:lnTo>
                                  <a:pt x="24781" y="2966"/>
                                </a:lnTo>
                                <a:cubicBezTo>
                                  <a:pt x="24773" y="2966"/>
                                  <a:pt x="24765" y="3026"/>
                                  <a:pt x="24765" y="3086"/>
                                </a:cubicBezTo>
                                <a:lnTo>
                                  <a:pt x="24765" y="4194"/>
                                </a:lnTo>
                                <a:cubicBezTo>
                                  <a:pt x="24765" y="4254"/>
                                  <a:pt x="24773" y="4314"/>
                                  <a:pt x="24781" y="4314"/>
                                </a:cubicBezTo>
                                <a:lnTo>
                                  <a:pt x="24865" y="4314"/>
                                </a:lnTo>
                                <a:lnTo>
                                  <a:pt x="24865" y="4943"/>
                                </a:lnTo>
                                <a:cubicBezTo>
                                  <a:pt x="24865" y="5003"/>
                                  <a:pt x="24873" y="5063"/>
                                  <a:pt x="24881" y="5063"/>
                                </a:cubicBezTo>
                                <a:lnTo>
                                  <a:pt x="25029" y="5063"/>
                                </a:lnTo>
                                <a:cubicBezTo>
                                  <a:pt x="25037" y="5063"/>
                                  <a:pt x="25045" y="5003"/>
                                  <a:pt x="25045" y="4943"/>
                                </a:cubicBezTo>
                                <a:lnTo>
                                  <a:pt x="25045" y="4314"/>
                                </a:lnTo>
                                <a:lnTo>
                                  <a:pt x="25129" y="4314"/>
                                </a:lnTo>
                                <a:cubicBezTo>
                                  <a:pt x="25137" y="4314"/>
                                  <a:pt x="25145" y="4254"/>
                                  <a:pt x="25145" y="4194"/>
                                </a:cubicBezTo>
                                <a:lnTo>
                                  <a:pt x="25145" y="3086"/>
                                </a:lnTo>
                                <a:cubicBezTo>
                                  <a:pt x="25145" y="3026"/>
                                  <a:pt x="25137" y="2966"/>
                                  <a:pt x="25129" y="2966"/>
                                </a:cubicBezTo>
                                <a:lnTo>
                                  <a:pt x="25045" y="2966"/>
                                </a:lnTo>
                                <a:lnTo>
                                  <a:pt x="25045" y="2337"/>
                                </a:lnTo>
                                <a:cubicBezTo>
                                  <a:pt x="25045" y="2277"/>
                                  <a:pt x="25037" y="2217"/>
                                  <a:pt x="25029" y="2217"/>
                                </a:cubicBezTo>
                                <a:close/>
                                <a:moveTo>
                                  <a:pt x="25129" y="20641"/>
                                </a:moveTo>
                                <a:lnTo>
                                  <a:pt x="25045" y="20641"/>
                                </a:lnTo>
                                <a:lnTo>
                                  <a:pt x="25045" y="20012"/>
                                </a:lnTo>
                                <a:cubicBezTo>
                                  <a:pt x="25045" y="19952"/>
                                  <a:pt x="25037" y="19892"/>
                                  <a:pt x="25029" y="19892"/>
                                </a:cubicBezTo>
                                <a:lnTo>
                                  <a:pt x="24881" y="19892"/>
                                </a:lnTo>
                                <a:cubicBezTo>
                                  <a:pt x="24873" y="19892"/>
                                  <a:pt x="24865" y="19952"/>
                                  <a:pt x="24865" y="20012"/>
                                </a:cubicBezTo>
                                <a:lnTo>
                                  <a:pt x="24865" y="20641"/>
                                </a:lnTo>
                                <a:lnTo>
                                  <a:pt x="24781" y="20641"/>
                                </a:lnTo>
                                <a:cubicBezTo>
                                  <a:pt x="24773" y="20641"/>
                                  <a:pt x="24765" y="20701"/>
                                  <a:pt x="24765" y="20761"/>
                                </a:cubicBezTo>
                                <a:lnTo>
                                  <a:pt x="24765" y="21600"/>
                                </a:lnTo>
                                <a:lnTo>
                                  <a:pt x="25153" y="21600"/>
                                </a:lnTo>
                                <a:lnTo>
                                  <a:pt x="25153" y="20761"/>
                                </a:lnTo>
                                <a:cubicBezTo>
                                  <a:pt x="25149" y="20701"/>
                                  <a:pt x="25141" y="20641"/>
                                  <a:pt x="25129" y="20641"/>
                                </a:cubicBezTo>
                                <a:close/>
                                <a:moveTo>
                                  <a:pt x="25437" y="5003"/>
                                </a:moveTo>
                                <a:lnTo>
                                  <a:pt x="25273" y="5003"/>
                                </a:lnTo>
                                <a:cubicBezTo>
                                  <a:pt x="25261" y="5003"/>
                                  <a:pt x="25253" y="5063"/>
                                  <a:pt x="25253" y="5153"/>
                                </a:cubicBezTo>
                                <a:lnTo>
                                  <a:pt x="25253" y="5872"/>
                                </a:lnTo>
                                <a:lnTo>
                                  <a:pt x="25157" y="5872"/>
                                </a:lnTo>
                                <a:cubicBezTo>
                                  <a:pt x="25145" y="5872"/>
                                  <a:pt x="25137" y="5932"/>
                                  <a:pt x="25137" y="6022"/>
                                </a:cubicBezTo>
                                <a:lnTo>
                                  <a:pt x="25137" y="6591"/>
                                </a:lnTo>
                                <a:lnTo>
                                  <a:pt x="25137" y="6591"/>
                                </a:lnTo>
                                <a:lnTo>
                                  <a:pt x="25137" y="7280"/>
                                </a:lnTo>
                                <a:cubicBezTo>
                                  <a:pt x="25137" y="7370"/>
                                  <a:pt x="25145" y="7430"/>
                                  <a:pt x="25157" y="7430"/>
                                </a:cubicBezTo>
                                <a:lnTo>
                                  <a:pt x="25253" y="7430"/>
                                </a:lnTo>
                                <a:lnTo>
                                  <a:pt x="25253" y="8149"/>
                                </a:lnTo>
                                <a:cubicBezTo>
                                  <a:pt x="25253" y="8239"/>
                                  <a:pt x="25261" y="8298"/>
                                  <a:pt x="25273" y="8298"/>
                                </a:cubicBezTo>
                                <a:lnTo>
                                  <a:pt x="25437" y="8298"/>
                                </a:lnTo>
                                <a:cubicBezTo>
                                  <a:pt x="25449" y="8298"/>
                                  <a:pt x="25457" y="8239"/>
                                  <a:pt x="25457" y="8149"/>
                                </a:cubicBezTo>
                                <a:lnTo>
                                  <a:pt x="25457" y="7430"/>
                                </a:lnTo>
                                <a:lnTo>
                                  <a:pt x="25553" y="7430"/>
                                </a:lnTo>
                                <a:cubicBezTo>
                                  <a:pt x="25565" y="7430"/>
                                  <a:pt x="25573" y="7370"/>
                                  <a:pt x="25573" y="7280"/>
                                </a:cubicBezTo>
                                <a:lnTo>
                                  <a:pt x="25573" y="5992"/>
                                </a:lnTo>
                                <a:cubicBezTo>
                                  <a:pt x="25573" y="5902"/>
                                  <a:pt x="25565" y="5842"/>
                                  <a:pt x="25553" y="5842"/>
                                </a:cubicBezTo>
                                <a:lnTo>
                                  <a:pt x="25457" y="5842"/>
                                </a:lnTo>
                                <a:lnTo>
                                  <a:pt x="25457" y="5123"/>
                                </a:lnTo>
                                <a:cubicBezTo>
                                  <a:pt x="25457" y="5063"/>
                                  <a:pt x="25449" y="5003"/>
                                  <a:pt x="25437" y="5003"/>
                                </a:cubicBezTo>
                                <a:close/>
                                <a:moveTo>
                                  <a:pt x="25849" y="7759"/>
                                </a:moveTo>
                                <a:lnTo>
                                  <a:pt x="25665" y="7759"/>
                                </a:lnTo>
                                <a:cubicBezTo>
                                  <a:pt x="25653" y="7759"/>
                                  <a:pt x="25645" y="7819"/>
                                  <a:pt x="25645" y="7909"/>
                                </a:cubicBezTo>
                                <a:lnTo>
                                  <a:pt x="25645" y="8688"/>
                                </a:lnTo>
                                <a:lnTo>
                                  <a:pt x="25541" y="8688"/>
                                </a:lnTo>
                                <a:cubicBezTo>
                                  <a:pt x="25529" y="8688"/>
                                  <a:pt x="25521" y="8748"/>
                                  <a:pt x="25521" y="8838"/>
                                </a:cubicBezTo>
                                <a:lnTo>
                                  <a:pt x="25521" y="9467"/>
                                </a:lnTo>
                                <a:lnTo>
                                  <a:pt x="25521" y="9467"/>
                                </a:lnTo>
                                <a:lnTo>
                                  <a:pt x="25521" y="10216"/>
                                </a:lnTo>
                                <a:cubicBezTo>
                                  <a:pt x="25521" y="10306"/>
                                  <a:pt x="25529" y="10366"/>
                                  <a:pt x="25541" y="10366"/>
                                </a:cubicBezTo>
                                <a:lnTo>
                                  <a:pt x="25645" y="10366"/>
                                </a:lnTo>
                                <a:lnTo>
                                  <a:pt x="25645" y="11145"/>
                                </a:lnTo>
                                <a:cubicBezTo>
                                  <a:pt x="25645" y="11234"/>
                                  <a:pt x="25653" y="11294"/>
                                  <a:pt x="25665" y="11294"/>
                                </a:cubicBezTo>
                                <a:lnTo>
                                  <a:pt x="25849" y="11294"/>
                                </a:lnTo>
                                <a:cubicBezTo>
                                  <a:pt x="25861" y="11294"/>
                                  <a:pt x="25869" y="11234"/>
                                  <a:pt x="25869" y="11145"/>
                                </a:cubicBezTo>
                                <a:lnTo>
                                  <a:pt x="25869" y="10366"/>
                                </a:lnTo>
                                <a:lnTo>
                                  <a:pt x="25973" y="10366"/>
                                </a:lnTo>
                                <a:cubicBezTo>
                                  <a:pt x="25985" y="10366"/>
                                  <a:pt x="25993" y="10306"/>
                                  <a:pt x="25993" y="10216"/>
                                </a:cubicBezTo>
                                <a:lnTo>
                                  <a:pt x="25993" y="8838"/>
                                </a:lnTo>
                                <a:cubicBezTo>
                                  <a:pt x="25993" y="8748"/>
                                  <a:pt x="25985" y="8688"/>
                                  <a:pt x="25973" y="8688"/>
                                </a:cubicBezTo>
                                <a:lnTo>
                                  <a:pt x="25869" y="8688"/>
                                </a:lnTo>
                                <a:lnTo>
                                  <a:pt x="25869" y="7909"/>
                                </a:lnTo>
                                <a:cubicBezTo>
                                  <a:pt x="25869" y="7849"/>
                                  <a:pt x="25861" y="7759"/>
                                  <a:pt x="25849" y="7759"/>
                                </a:cubicBezTo>
                                <a:close/>
                                <a:moveTo>
                                  <a:pt x="25665" y="17256"/>
                                </a:moveTo>
                                <a:lnTo>
                                  <a:pt x="25849" y="17256"/>
                                </a:lnTo>
                                <a:cubicBezTo>
                                  <a:pt x="25861" y="17256"/>
                                  <a:pt x="25869" y="17196"/>
                                  <a:pt x="25869" y="17106"/>
                                </a:cubicBezTo>
                                <a:lnTo>
                                  <a:pt x="25869" y="16327"/>
                                </a:lnTo>
                                <a:lnTo>
                                  <a:pt x="25973" y="16327"/>
                                </a:lnTo>
                                <a:cubicBezTo>
                                  <a:pt x="25985" y="16327"/>
                                  <a:pt x="25993" y="16267"/>
                                  <a:pt x="25993" y="16178"/>
                                </a:cubicBezTo>
                                <a:lnTo>
                                  <a:pt x="25993" y="14799"/>
                                </a:lnTo>
                                <a:cubicBezTo>
                                  <a:pt x="25993" y="14710"/>
                                  <a:pt x="25985" y="14650"/>
                                  <a:pt x="25973" y="14650"/>
                                </a:cubicBezTo>
                                <a:lnTo>
                                  <a:pt x="25869" y="14650"/>
                                </a:lnTo>
                                <a:lnTo>
                                  <a:pt x="25869" y="13871"/>
                                </a:lnTo>
                                <a:cubicBezTo>
                                  <a:pt x="25869" y="13781"/>
                                  <a:pt x="25861" y="13721"/>
                                  <a:pt x="25849" y="13721"/>
                                </a:cubicBezTo>
                                <a:lnTo>
                                  <a:pt x="25665" y="13721"/>
                                </a:lnTo>
                                <a:cubicBezTo>
                                  <a:pt x="25653" y="13721"/>
                                  <a:pt x="25645" y="13781"/>
                                  <a:pt x="25645" y="13871"/>
                                </a:cubicBezTo>
                                <a:lnTo>
                                  <a:pt x="25645" y="14650"/>
                                </a:lnTo>
                                <a:lnTo>
                                  <a:pt x="25541" y="14650"/>
                                </a:lnTo>
                                <a:cubicBezTo>
                                  <a:pt x="25529" y="14650"/>
                                  <a:pt x="25521" y="14710"/>
                                  <a:pt x="25521" y="14799"/>
                                </a:cubicBezTo>
                                <a:lnTo>
                                  <a:pt x="25521" y="15429"/>
                                </a:lnTo>
                                <a:lnTo>
                                  <a:pt x="25521" y="15429"/>
                                </a:lnTo>
                                <a:lnTo>
                                  <a:pt x="25521" y="16178"/>
                                </a:lnTo>
                                <a:cubicBezTo>
                                  <a:pt x="25521" y="16267"/>
                                  <a:pt x="25529" y="16327"/>
                                  <a:pt x="25541" y="16327"/>
                                </a:cubicBezTo>
                                <a:lnTo>
                                  <a:pt x="25645" y="16327"/>
                                </a:lnTo>
                                <a:lnTo>
                                  <a:pt x="25645" y="17106"/>
                                </a:lnTo>
                                <a:cubicBezTo>
                                  <a:pt x="25645" y="17166"/>
                                  <a:pt x="25653" y="17256"/>
                                  <a:pt x="25665"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shape w14:anchorId="1BC3773E" id="Shape" o:spid="_x0000_s1026" style="position:absolute;margin-left:0;margin-top:0;width:674.7pt;height:1in;z-index:-251617280;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coordsize="2698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" path="m24293,14889r-68,l24225,14380v,-60,-8,-120,-16,-120l24089,14260v-8,,-16,60,-16,120l24073,14889r-68,c23997,14889,23989,14949,23989,15009r,899c23989,15968,23997,16028,24005,16028r68,l24073,16537v,60,8,120,16,120l24209,16657v8,,16,-60,16,-120l24225,16028r68,c24301,16028,24309,15968,24309,15908r,-899c24305,14919,24301,14889,24293,14889xm23873,6022r-64,l23809,5542v,-60,-4,-90,-12,-90l23689,5452v-8,,-12,30,-12,90l23677,6022r-64,c23605,6022,23601,6052,23601,6111r,809c23601,6980,23605,7010,23613,7010r64,l23677,7490v,59,4,89,12,89l23797,7579v8,,12,-30,12,-89l23809,7010r64,c23881,7010,23885,6980,23885,6920r,-809c23889,6052,23881,6022,23873,6022xm24293,20761r-68,l24225,20252v,-60,-8,-120,-16,-120l24089,20132v-8,,-16,60,-16,120l24073,20761r-68,c23997,20761,23989,20821,23989,20881r,719l24305,21600r,-719c24305,20821,24301,20761,24293,20761xm24293,9017r-68,l24225,8508v,-60,-8,-120,-16,-120l24089,8388v-8,,-16,60,-16,120l24073,9017r-68,c23997,9017,23989,9077,23989,9137r,899c23989,10096,23997,10156,24005,10156r68,l24073,10665v,60,8,120,16,120l24209,10785v8,,16,-60,16,-120l24225,10156r68,c24301,10156,24309,10096,24309,10036r,-899c24305,9047,24301,9017,24293,9017xm24293,3116r-68,l24225,2606v,-60,-8,-119,-16,-119l24089,2487v-8,,-16,59,-16,119l24073,3116r-68,c23997,3116,23989,3176,23989,3236r,898c23989,4194,23997,4254,24005,4254r68,l24073,4763v,60,8,120,16,120l24209,4883v8,,16,-60,16,-120l24225,4254r68,c24301,4254,24309,4194,24309,4134r,-898c24305,3176,24301,3116,24293,3116xm23873,17825r-64,l23809,17346v,-60,-4,-90,-12,-90l23689,17256v-8,,-12,30,-12,90l23677,17825r-64,c23605,17825,23601,17855,23601,17915r,809c23601,18784,23605,18814,23613,18814r64,l23677,19293v,60,4,90,12,90l23797,19383v8,,12,-30,12,-90l23809,18814r64,c23881,18814,23885,18784,23885,18724r,-809c23889,17855,23881,17825,23873,17825xm23873,11893r-64,l23809,11414v,-60,-4,-90,-12,-90l23689,11324v-8,,-12,30,-12,90l23677,11893r-64,c23605,11893,23601,11923,23601,11983r,809c23601,12852,23605,12882,23613,12882r64,l23677,13361v,60,4,90,12,90l23797,13451v8,,12,-30,12,-90l23809,12882r64,c23881,12882,23885,12852,23885,12792r,-809c23889,11923,23881,11893,23873,11893xm23461,14979r-56,l23405,14560v,-60,-4,-90,-12,-90l23297,14470v-8,,-12,30,-12,90l23285,14979r-56,c23221,14979,23217,15009,23217,15069r,719c23217,15848,23221,15878,23229,15878r56,l23285,16297v,60,4,90,12,90l23393,16387v8,,12,-30,12,-90l23405,15878r56,c23469,15878,23473,15848,23473,15788r,-719c23469,15039,23465,14979,23461,14979xm23461,20881r-56,l23405,20462v,-60,-4,-90,-12,-90l23297,20372v-8,,-12,30,-12,90l23285,20881r-56,c23221,20881,23217,20911,23217,20971r,629l23473,21600r,-629c23469,20911,23465,20881,23461,20881xm23461,9107r-56,l23405,8688v,-60,-4,-90,-12,-90l23297,8598v-8,,-12,30,-12,90l23285,9107r-56,c23221,9107,23217,9137,23217,9197r,719c23217,9976,23221,10006,23229,10006r56,l23285,10426v,59,4,89,12,89l23393,10515v8,,12,-30,12,-89l23405,10006r56,c23469,10006,23473,9976,23473,9916r,-719c23469,9137,23465,9107,23461,9107xm24709,11774r-76,l24633,11204v,-59,-8,-119,-16,-119l24485,11085v-8,,-16,60,-16,119l24469,11774r-76,c24385,11774,24377,11834,24377,11893r,1019c24377,12972,24385,13032,24393,13032r76,l24469,13601v,60,8,120,16,120l24621,13721v8,,16,-60,16,-120l24637,13032r76,c24721,13032,24729,12972,24729,12912r,-1019c24725,11834,24717,11774,24709,11774xm23461,3236r-56,l23405,2816v,-60,-4,-90,-12,-90l23297,2726v-8,,-12,30,-12,90l23285,3236r-56,c23221,3236,23217,3265,23217,3325r,719c23217,4104,23221,4134,23229,4134r56,l23285,4554v,60,4,90,12,90l23393,4644v8,,12,-30,12,-90l23405,4134r56,c23469,4134,23473,4104,23473,4044r,-719c23469,3265,23465,3236,23461,3236xm24709,17705r-76,l24633,17136v,-60,-8,-120,-16,-120l24485,17016v-8,,-16,60,-16,120l24469,17705r-76,c24385,17705,24377,17765,24377,17825r,1019c24377,18904,24385,18964,24393,18964r76,l24469,19533v,60,8,120,16,120l24621,19653v8,,16,-60,16,-120l24637,18964r76,c24721,18964,24729,18904,24729,18844r,-1019c24725,17765,24717,17705,24709,17705xm25273,14110r164,c25449,14110,25457,14050,25457,13961r,-719l25553,13242v12,,20,-60,20,-150l25573,11864v,-90,-8,-150,-20,-150l25457,11714r,-719c25457,10905,25449,10845,25437,10845r-164,c25261,10845,25253,10905,25253,10995r,719l25157,11714v-12,,-20,60,-20,150l25137,12433r,l25137,13122v,90,8,150,20,150l25253,13272r,719c25253,14050,25261,14110,25273,14110xm25573,19054r,-1229c25573,17735,25565,17675,25553,17675r-96,l25457,16956v,-89,-8,-149,-20,-149l25273,16807v-12,,-20,60,-20,149l25253,17675r-96,c25145,17675,25137,17735,25137,17825r,569l25137,18394r,689c25137,19173,25145,19233,25157,19233r96,l25253,19952v,90,8,150,20,150l25437,20102v12,,20,-60,20,-150l25457,19233r96,c25561,19203,25573,19143,25573,19054xm24757,10126v,60,8,120,16,120l24857,10246r,629c24857,10935,24865,10995,24873,10995r148,c25029,10995,25037,10935,25037,10875r,-629l25121,10246v8,,16,-60,16,-120l25137,9017v,-59,-8,-119,-16,-119l25045,8898r,-629c25045,8209,25037,8149,25029,8149r-148,c24873,8149,24865,8209,24865,8269r,629l24781,8898v-8,,-16,60,-16,119l24765,10126r-8,xm24757,15998v,60,8,120,16,120l24857,16118r,629c24857,16807,24865,16867,24873,16867r148,c25029,16867,25037,16807,25037,16747r,-629l25121,16118v8,,16,-60,16,-120l25137,14889v,-60,-8,-120,-16,-120l25045,14769r,-629c25045,14080,25037,14021,25029,14021r-148,c24873,14021,24865,14080,24865,14140r,629l24781,14769v-8,,-16,60,-16,120l24765,15998r-8,xm,l,2238,25253,2127r,150c25253,2367,25261,2427,25273,2427r164,c25449,2427,25457,2367,25457,2277r,-150l25645,2127r,719l25541,2846v-12,,-20,60,-20,150l25521,3625r,l25521,4374v,90,8,150,20,150l25645,4524r,779c25645,5392,25653,5452,25665,5452r184,c25861,5452,25869,5392,25869,5303r,-779l25973,4524v12,,20,-60,20,-150l25993,2996v,-90,-8,-150,-20,-150l25869,2846r,-719l26033,2127r,509c26033,2726,26045,2816,26057,2816r204,l26265,2816r,30l26265,4554v,119,12,209,28,209l26425,4763r,989c26425,5872,26437,5962,26453,5962r184,l26637,7400r-184,c26445,7400,26437,7430,26433,7490r,-1468c26433,5932,26421,5842,26409,5842r-124,l26285,4973v,-90,-12,-180,-24,-180l26057,4793v-12,,-24,90,-24,180l26033,5842r-116,c25905,5842,25893,5932,25893,6022r,1527c25893,7639,25905,7729,25917,7729r116,l26033,8598v,90,12,180,24,180l26261,8778r4,l26265,10455v,120,12,210,28,210l26425,10665r,989c26425,11774,26437,11863,26453,11863r184,l26637,13301r-184,c26445,13301,26437,13331,26433,13391r,-1468c26433,11834,26421,11744,26409,11744r-124,l26285,10785v,-90,-12,-180,-24,-180l26057,10605v-12,,-24,90,-24,180l26033,11654r-116,c25905,11654,25893,11744,25893,11834r,1527c25893,13451,25905,13541,25917,13541r116,l26033,14410v,90,12,180,24,180l26261,14590r4,l26265,16267v,120,12,210,28,210l26425,16477r,989c26425,17586,26437,17675,26453,17675r184,l26637,19113r-184,c26445,19113,26437,19143,26433,19203r,-1528c26433,17586,26421,17496,26409,17496r-124,l26285,16627v,-90,-12,-180,-24,-180l26057,16447v-12,,-24,90,-24,180l26033,17496r-116,c25905,17496,25893,17586,25893,17675r,1528c25893,19293,25905,19383,25917,19383r116,l26033,20252v,90,12,180,24,180l26261,20432r4,l26265,20462r,1108l26861,21570r,-689l26989,20881r,-4943l26861,15938r,-899l26989,15039r,-4943l26861,10096r,-929l26989,9167r,-4943l26861,4224r,-988l26989,3236r,-1139l26989,2097,26989,,,xm26421,2636r-132,l26281,2636r,-30l26281,2097r136,l26417,2636r4,xm26421,8508r-132,l26285,8508r,-839l26401,7669v8,,16,-30,20,-90l26421,8508xm26421,14410r-132,l26285,14410r,-839l26401,13571v8,,16,-30,20,-90l26421,14410xm26421,20282r-132,l26281,20282r,-30l26281,19383r116,c26405,19383,26413,19353,26417,19293r,989l26421,20282xm26809,20282r-108,l26701,19623r108,l26809,20282xm26809,17286r-108,l26701,16507r108,l26809,17286xm26809,14410r-108,l26701,13781r108,l26809,14410xm26809,11444r-108,l26701,10605r108,l26809,11444xm26809,8508r-108,l26701,7879r108,l26809,8508xm26809,5572r-108,l26701,4733r108,l26809,5572xm26809,2636r-108,l26701,2127r108,l26809,2636xm24709,5902r-76,l24633,5333v,-60,-8,-120,-16,-120l24485,5213v-8,,-16,60,-16,120l24469,5902r-76,c24385,5902,24377,5962,24377,6022r,1018c24377,7100,24385,7160,24393,7160r76,l24469,7729v,60,8,120,16,120l24621,7849v8,,16,-60,16,-120l24637,7160r76,c24721,7160,24729,7100,24729,7040r,-1018c24725,5932,24717,5902,24709,5902xm25977,20462r-104,l25873,19683v,-90,-8,-150,-20,-150l25669,19533v-12,,-20,60,-20,150l25649,20462r-104,c25533,20462,25525,20521,25525,20611r,629l25525,21240r,330l26005,21570r,-959c25997,20551,25989,20462,25977,20462xm25029,2217r-148,c24873,2217,24865,2277,24865,2337r,629l24781,2966v-8,,-16,60,-16,120l24765,4194v,60,8,120,16,120l24865,4314r,629c24865,5003,24873,5063,24881,5063r148,c25037,5063,25045,5003,25045,4943r,-629l25129,4314v8,,16,-60,16,-120l25145,3086v,-60,-8,-120,-16,-120l25045,2966r,-629c25045,2277,25037,2217,25029,2217xm25129,20641r-84,l25045,20012v,-60,-8,-120,-16,-120l24881,19892v-8,,-16,60,-16,120l24865,20641r-84,c24773,20641,24765,20701,24765,20761r,839l25153,21600r,-839c25149,20701,25141,20641,25129,20641xm25437,5003r-164,c25261,5003,25253,5063,25253,5153r,719l25157,5872v-12,,-20,60,-20,150l25137,6591r,l25137,7280v,90,8,150,20,150l25253,7430r,719c25253,8239,25261,8298,25273,8298r164,c25449,8298,25457,8239,25457,8149r,-719l25553,7430v12,,20,-60,20,-150l25573,5992v,-90,-8,-150,-20,-150l25457,5842r,-719c25457,5063,25449,5003,25437,5003xm25849,7759r-184,c25653,7759,25645,7819,25645,7909r,779l25541,8688v-12,,-20,60,-20,150l25521,9467r,l25521,10216v,90,8,150,20,150l25645,10366r,779c25645,11234,25653,11294,25665,11294r184,c25861,11294,25869,11234,25869,11145r,-779l25973,10366v12,,20,-60,20,-150l25993,8838v,-90,-8,-150,-20,-150l25869,8688r,-779c25869,7849,25861,7759,25849,7759xm25665,17256r184,c25861,17256,25869,17196,25869,17106r,-779l25973,16327v12,,20,-60,20,-149l25993,14799v,-89,-8,-149,-20,-149l25869,14650r,-779c25869,13781,25861,13721,25849,13721r-184,c25653,13721,25645,13781,25645,13871r,779l25541,14650v-12,,-20,60,-20,149l25521,15429r,l25521,16178v,89,8,149,20,149l25645,16327r,779c25645,17166,25653,17256,25665,17256xe" fillcolor="#60b966 [3205]" stroked="f" strokeweight="1pt">
                  <v:stroke miterlimit="4" joinstyle="miter"/>
                  <v:path arrowok="t" o:extrusionok="f" o:connecttype="custom" o:connectlocs="7712742,630301;7691153,630301;7691153,608753;7686073,603673;7647974,603673;7642894,608753;7642894,630301;7621305,630301;7616225,635381;7616225,673439;7621305,678519;7642894,678519;7642894,700066;7647974,705146;7686073,705146;7691153,700066;7691153,678519;7712742,678519;7717822,673439;7717822,635381;7712742,630301;7579397,254931;7559077,254931;7559077,234611;7555268,230801;7520979,230801;7517169,234611;7517169,254931;7496850,254931;7493040,258699;7493040,292947;7496850,296757;7517169,296757;7517169,317077;7520979,320844;7555268,320844;7559077,317077;7559077,296757;7579397,296757;7583207,292947;7583207,258699;7579397,254931;7712742,878882;7691153,878882;7691153,857335;7686073,852255;7647974,852255;7642894,857335;7642894,878882;7621305,878882;7616225,883962;7616225,914400;7716552,914400;7716552,883962;7712742,878882;7712742,381720;7691153,381720;7691153,360172;7686073,355092;7647974,355092;7642894,360172;7642894,381720;7621305,381720;7616225,386800;7616225,424857;7621305,429937;7642894,429937;7642894,451485;7647974,456565;7686073,456565;7691153,451485;7691153,429937;7712742,429937;7717822,424857;7717822,386800;7712742,381720;7712742,131911;7691153,131911;7691153,110321;7686073,105283;7647974,105283;7642894,110321;7642894,131911;7621305,131911;7616225,136991;7616225,175006;7621305,180086;7642894,180086;7642894,201634;7647974,206714;7686073,206714;7691153,201634;7691153,180086;7712742,180086;7717822,175006;7717822,136991;7712742,131911;7579397,754592;7559077,754592;7559077,734314;7555268,730504;7520979,730504;7517169,734314;7517169,754592;7496850,754592;7493040,758402;7493040,792649;7496850,796459;7517169,796459;7517169,816737;7520979,820547;7555268,820547;7559077,816737;7559077,796459;7579397,796459;7583207,792649;7583207,758402;7579397,754592;7579397,503470;7559077,503470;7559077,483193;7555268,479383;7520979,479383;7517169,483193;7517169,503470;7496850,503470;7493040,507280;7493040,541528;7496850,545338;7517169,545338;7517169,565616;7520979,569426;7555268,569426;7559077,565616;7559077,545338;7579397,545338;7583207,541528;7583207,507280;7579397,503470;7448592,634111;7430812,634111;7430812,616373;7427002,612563;7396523,612563;7392714,616373;7392714,634111;7374934,634111;7371124,637921;7371124,668359;7374934,672169;7392714,672169;7392714,689906;7396523,693716;7427002,693716;7430812,689906;7430812,672169;7448592,672169;7452401,668359;7452401,637921;7448592,634111;7448592,883962;7430812,883962;7430812,866225;7427002,862415;7396523,862415;7392714,866225;7392714,883962;7374934,883962;7371124,887772;7371124,914400;7452401,914400;7452401,887772;7448592,883962;7448592,385530;7430812,385530;7430812,367792;7427002,363982;7396523,363982;7392714,367792;7392714,385530;7374934,385530;7371124,389340;7371124,419777;7374934,423587;7392714,423587;7392714,441367;7396523,445135;7427002,445135;7430812,441367;7430812,423587;7448592,423587;7452401,419777;7452401,389340;7448592,385530;7844817,498433;7820688,498433;7820688,474303;7815608,469265;7773699,469265;7768620,474303;7768620,498433;7744491,498433;7739411,503470;7739411,546608;7744491,551688;7768620,551688;7768620,575776;7773699,580856;7816878,580856;7821958,575776;7821958,551688;7846087,551688;7851167,546608;7851167,503470;7844817,498433;7448592,136991;7430812,136991;7430812,119211;7427002,115401;7396523,115401;7392714,119211;7392714,136991;7374934,136991;7371124,140758;7371124,171196;7374934,175006;7392714,175006;7392714,192786;7396523,196596;7427002,196596;7430812,192786;7430812,175006;7448592,175006;7452401,171196;7452401,140758;7448592,136991;7844817,749512;7820688,749512;7820688,725424;7815608,720344;7773699,720344;7768620,725424;7768620,749512;7744491,749512;7739411,754592;7739411,797729;7744491,802809;7768620,802809;7768620,826897;7773699,831977;7816878,831977;7821958,826897;7821958,802809;7846087,802809;7851167,797729;7851167,754592;7844817,749512;8023880,597323;8075948,597323;8082298,591016;8082298,560578;8112777,560578;8119127,554228;8119127,502243;8112777,495893;8082298,495893;8082298,465455;8075948,459105;8023880,459105;8017530,465455;8017530,495893;7987052,495893;7980702,502243;7980702,526330;7980702,526330;7980702,555498;7987052,561848;8017530,561848;8017530,592286;8023880,597323;8119127,806619;8119127,754592;8112777,748242;8082298,748242;8082298,717804;8075948,711496;8023880,711496;8017530,717804;8017530,748242;7987052,748242;7980702,754592;7980702,778679;7980702,778679;7980702,807847;7987052,814197;8017530,814197;8017530,844635;8023880,850985;8075948,850985;8082298,844635;8082298,814197;8112777,814197;8119127,806619;7860056,428667;7865136,433747;7891805,433747;7891805,460375;7896885,465455;7943873,465455;7948953,460375;7948953,433747;7975622,433747;7980702,428667;7980702,381720;7975622,376682;7951493,376682;7951493,350054;7946413,344974;7899425,344974;7894345,350054;7894345,376682;7867676,376682;7862596,381720;7862596,428667;7860056,428667;7860056,677249;7865136,682329;7891805,682329;7891805,708956;7896885,714036;7943873,714036;7948953,708956;7948953,682329;7975622,682329;7980702,677249;7980702,630301;7975622,625221;7951493,625221;7951493,598593;7946413,593556;7899425,593556;7894345,598593;7894345,625221;7867676,625221;7862596,630301;7862596,677249;7860056,677249;0,0;0,94742;8017530,90043;8017530,96393;8023880,102743;8075948,102743;8082298,96393;8082298,90043;8141986,90043;8141986,120481;8108967,120481;8102617,126831;8102617,153458;8102617,153458;8102617,185166;8108967,191516;8141986,191516;8141986,224494;8148336,230801;8206753,230801;8213103,224494;8213103,191516;8246122,191516;8252472,185166;8252472,126831;8246122,120481;8213103,120481;8213103,90043;8265171,90043;8265171,111591;8272791,119211;8337559,119211;8338829,119211;8338829,120481;8338829,192786;8347718,201634;8389627,201634;8389627,243501;8398516,252391;8456934,252391;8456934,313267;8398516,313267;8392167,317077;8392167,254931;8384547,247311;8345178,247311;8345178,210524;8337559,202904;8272791,202904;8265171,210524;8265171,247311;8228343,247311;8220723,254931;8220723,319574;8228343,327194;8265171,327194;8265171,363982;8272791,371602;8337559,371602;8338829,371602;8338829,442595;8347718,451485;8389627,451485;8389627,493353;8398516,502200;8456934,502200;8456934,563076;8398516,563076;8392167,566886;8392167,504740;8384547,497163;8345178,497163;8345178,456565;8337559,448945;8272791,448945;8265171,456565;8265171,493353;8228343,493353;8220723,500973;8220723,565616;8228343,573236;8265171,573236;8265171,610023;8272791,617643;8337559,617643;8338829,617643;8338829,688636;8347718,697526;8389627,697526;8389627,739394;8398516,748242;8456934,748242;8456934,809117;8398516,809117;8392167,812927;8392167,748242;8384547,740664;8345178,740664;8345178,703876;8337559,696256;8272791,696256;8265171,703876;8265171,740664;8228343,740664;8220723,748242;8220723,812927;8228343,820547;8265171,820547;8265171,857335;8272791,864955;8337559,864955;8338829,864955;8338829,866225;8338829,913130;8528052,913130;8528052,883962;8568690,883962;8568690,674709;8528052,674709;8528052,636651;8568690,636651;8568690,427397;8528052,427397;8528052,388070;8568690,388070;8568690,178816;8528052,178816;8528052,136991;8568690,136991;8568690,88773;8568690,88773;8568690,0;0,0;8388357,111591;8346448,111591;8343908,111591;8343908,110321;8343908,88773;8387087,88773;8387087,111591;8388357,111591;8388357,360172;8346448,360172;8345178,360172;8345178,324654;8382007,324654;8388357,320844;8388357,360172;8388357,610023;8346448,610023;8345178,610023;8345178,574506;8382007,574506;8388357,570696;8388357,610023;8388357,858605;8346448,858605;8343908,858605;8343908,857335;8343908,820547;8380737,820547;8387087,816737;8387087,858605;8388357,858605;8511542,858605;8477253,858605;8477253,830707;8511542,830707;8511542,858605;8511542,731774;8477253,731774;8477253,698796;8511542,698796;8511542,731774;8511542,610023;8477253,610023;8477253,583396;8511542,583396;8511542,610023;8511542,484463;8477253,484463;8477253,448945;8511542,448945;8511542,484463;8511542,360172;8477253,360172;8477253,333544;8511542,333544;8511542,360172;8511542,235881;8477253,235881;8477253,200364;8511542,200364;8511542,235881;8511542,111591;8477253,111591;8477253,90043;8511542,90043;8511542,111591;7844817,249851;7820688,249851;7820688,225764;7815608,220684;7773699,220684;7768620,225764;7768620,249851;7744491,249851;7739411,254931;7739411,298027;7744491,303107;7768620,303107;7768620,327194;7773699,332274;7816878,332274;7821958,327194;7821958,303107;7846087,303107;7851167,298027;7851167,254931;7844817,249851;8247392,866225;8214373,866225;8214373,833247;8208023,826897;8149606,826897;8143256,833247;8143256,866225;8110237,866225;8103887,872532;8103887,899160;8103887,899160;8103887,913130;8256282,913130;8256282,872532;8247392,866225;7946413,93853;7899425,93853;7894345,98933;7894345,125561;7867676,125561;7862596,130641;7862596,177546;7867676,182626;7894345,182626;7894345,209254;7899425,214334;7946413,214334;7951493,209254;7951493,182626;7978162,182626;7983242,177546;7983242,130641;7978162,125561;7951493,125561;7951493,98933;7946413,93853;7978162,873802;7951493,873802;7951493,847175;7946413,842095;7899425,842095;7894345,847175;7894345,873802;7867676,873802;7862596,878882;7862596,914400;7985782,914400;7985782,878882;7978162,873802;8075948,211794;8023880,211794;8017530,218144;8017530,248581;7987052,248581;7980702,254931;7980702,279019;7980702,279019;7980702,308187;7987052,314537;8017530,314537;8017530,344974;8023880,351282;8075948,351282;8082298,344974;8082298,314537;8112777,314537;8119127,308187;8119127,253661;8112777,247311;8082298,247311;8082298,216874;8075948,211794;8206753,328464;8148336,328464;8141986,334814;8141986,367792;8108967,367792;8102617,374142;8102617,400770;8102617,400770;8102617,432477;8108967,438827;8141986,438827;8141986,471805;8148336,478113;8206753,478113;8213103,471805;8213103,438827;8246122,438827;8252472,432477;8252472,374142;8246122,367792;8213103,367792;8213103,334814;8206753,328464;8148336,730504;8206753,730504;8213103,724154;8213103,691176;8246122,691176;8252472,684869;8252472,626491;8246122,620183;8213103,620183;8213103,587206;8206753,580856;8148336,580856;8141986,587206;8141986,620183;8108967,620183;8102617,626491;8102617,653161;8102617,653161;8102617,684869;8108967,691176;8141986,691176;8141986,724154;8148336,73050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x="margin" anchory="page"/>
                </v:shape>
              </w:pict>
            </mc:Fallback>
          </mc:AlternateContent>
        </w:r>
        <w:r w:rsidR="005235DF" w:rsidRPr="00495014">
          <w:rPr>
            <w:noProof/>
            <w:lang w:eastAsia="en-AU"/>
          </w:rPr>
          <mc:AlternateContent>
            <mc:Choice Requires="wps">
              <w:drawing>
                <wp:anchor distT="0" distB="0" distL="114300" distR="114300" simplePos="0" relativeHeight="251698176" behindDoc="1" locked="0" layoutInCell="1" allowOverlap="1" wp14:anchorId="18230F98" wp14:editId="141A024E">
                  <wp:simplePos x="0" y="0"/>
                  <wp:positionH relativeFrom="margin">
                    <wp:align>center</wp:align>
                  </wp:positionH>
                  <wp:positionV relativeFrom="page">
                    <wp:align>bottom</wp:align>
                  </wp:positionV>
                  <wp:extent cx="8562340" cy="859536"/>
                  <wp:effectExtent l="0" t="0" r="6350" b="0"/>
                  <wp:wrapNone/>
                  <wp:docPr id="195"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56234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7C232461" id="Rectangle" o:spid="_x0000_s1026" style="position:absolute;margin-left:0;margin-top:0;width:674.2pt;height:67.7pt;z-index:-251618304;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" fillcolor="#264d2b [3204]" stroked="f" strokeweight="1pt">
                  <v:stroke miterlimit="4"/>
                  <v:textbox inset="3pt,3pt,3pt,3pt"/>
                  <w10:wrap anchorx="margin" anchory="page"/>
                </v:rect>
              </w:pict>
            </mc:Fallback>
          </mc:AlternateContent>
        </w:r>
        <w:r w:rsidR="005235DF">
          <w:fldChar w:fldCharType="begin"/>
        </w:r>
        <w:r w:rsidR="005235DF">
          <w:instrText xml:space="preserve"> PAGE   \* MERGEFORMAT </w:instrText>
        </w:r>
        <w:r w:rsidR="005235DF">
          <w:fldChar w:fldCharType="separate"/>
        </w:r>
        <w:r w:rsidR="005235DF">
          <w:rPr>
            <w:noProof/>
          </w:rPr>
          <w:t>15</w:t>
        </w:r>
        <w:r w:rsidR="005235DF">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132C7" w14:textId="77777777" w:rsidR="005235DF" w:rsidRDefault="00000000" w:rsidP="001900D7">
    <w:pPr>
      <w:pStyle w:val="Footer"/>
      <w:jc w:val="center"/>
    </w:pPr>
    <w:sdt>
      <w:sdtPr>
        <w:id w:val="-1079895820"/>
        <w:docPartObj>
          <w:docPartGallery w:val="Page Numbers (Bottom of Page)"/>
          <w:docPartUnique/>
        </w:docPartObj>
      </w:sdtPr>
      <w:sdtEndPr>
        <w:rPr>
          <w:noProof/>
        </w:rPr>
      </w:sdtEndPr>
      <w:sdtContent>
        <w:r w:rsidR="005235DF">
          <w:rPr>
            <w:noProof/>
          </w:rPr>
          <mc:AlternateContent>
            <mc:Choice Requires="wpg">
              <w:drawing>
                <wp:anchor distT="0" distB="0" distL="114300" distR="114300" simplePos="0" relativeHeight="251725824" behindDoc="1" locked="0" layoutInCell="1" allowOverlap="1" wp14:anchorId="0AC19A12" wp14:editId="4040491B">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A8D1ED3"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5235DF">
          <w:fldChar w:fldCharType="begin"/>
        </w:r>
        <w:r w:rsidR="005235DF">
          <w:instrText xml:space="preserve"> PAGE   \* MERGEFORMAT </w:instrText>
        </w:r>
        <w:r w:rsidR="005235DF">
          <w:fldChar w:fldCharType="separate"/>
        </w:r>
        <w:r w:rsidR="005235DF">
          <w:rPr>
            <w:noProof/>
          </w:rPr>
          <w:t>16</w:t>
        </w:r>
        <w:r w:rsidR="005235DF">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8F0BD" w14:textId="77777777" w:rsidR="001F0246" w:rsidRDefault="001F0246" w:rsidP="008F1194">
      <w:pPr>
        <w:spacing w:after="0" w:line="240" w:lineRule="auto"/>
      </w:pPr>
      <w:r>
        <w:separator/>
      </w:r>
    </w:p>
  </w:footnote>
  <w:footnote w:type="continuationSeparator" w:id="0">
    <w:p w14:paraId="7707DE93" w14:textId="77777777" w:rsidR="001F0246" w:rsidRDefault="001F0246"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D746F" w14:textId="77777777" w:rsidR="005235DF" w:rsidRPr="00DD2790" w:rsidRDefault="005235DF" w:rsidP="00B17E13">
    <w:pPr>
      <w:pStyle w:val="Header"/>
      <w:ind w:right="27"/>
      <w:jc w:val="right"/>
    </w:pPr>
    <w:r w:rsidRPr="00DD2790">
      <w:rPr>
        <w:noProof/>
        <w:lang w:eastAsia="en-AU"/>
      </w:rPr>
      <mc:AlternateContent>
        <mc:Choice Requires="wpg">
          <w:drawing>
            <wp:anchor distT="0" distB="0" distL="114300" distR="114300" simplePos="0" relativeHeight="251673600" behindDoc="0" locked="0" layoutInCell="1" allowOverlap="1" wp14:anchorId="755AC9E8" wp14:editId="3700CE81">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7180FFF"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UG9R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Pr="00DD2790">
      <w:rPr>
        <w:noProof/>
        <w:lang w:eastAsia="en-AU"/>
      </w:rPr>
      <mc:AlternateContent>
        <mc:Choice Requires="wps">
          <w:drawing>
            <wp:inline distT="0" distB="0" distL="0" distR="0" wp14:anchorId="34FF0334" wp14:editId="362AC1A6">
              <wp:extent cx="1390652" cy="370841"/>
              <wp:effectExtent l="0" t="0" r="0" b="0"/>
              <wp:docPr id="34"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727B421A"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98CC6" w14:textId="77777777" w:rsidR="005235DF" w:rsidRDefault="005235DF">
    <w:pPr>
      <w:pStyle w:val="Header"/>
    </w:pPr>
    <w:r>
      <w:rPr>
        <w:noProof/>
      </w:rPr>
      <mc:AlternateContent>
        <mc:Choice Requires="wpg">
          <w:drawing>
            <wp:anchor distT="0" distB="0" distL="114300" distR="114300" simplePos="0" relativeHeight="251718656" behindDoc="0" locked="0" layoutInCell="1" allowOverlap="1" wp14:anchorId="5071BABC" wp14:editId="361599C9">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E761D87" id="Group 198" o:spid="_x0000_s1026"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ADA1F" w14:textId="77777777" w:rsidR="005235DF" w:rsidRDefault="005235DF" w:rsidP="00B17E13">
    <w:pPr>
      <w:pStyle w:val="Header"/>
      <w:ind w:right="27"/>
      <w:jc w:val="right"/>
    </w:pPr>
    <w:r w:rsidRPr="00495014">
      <w:rPr>
        <w:noProof/>
        <w:lang w:eastAsia="en-AU"/>
      </w:rPr>
      <mc:AlternateContent>
        <mc:Choice Requires="wps">
          <w:drawing>
            <wp:inline distT="0" distB="0" distL="0" distR="0" wp14:anchorId="14DC70D3" wp14:editId="67E0FA42">
              <wp:extent cx="1390652" cy="370841"/>
              <wp:effectExtent l="0" t="0" r="0" b="0"/>
              <wp:docPr id="58"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2D6EE077"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31968" behindDoc="0" locked="0" layoutInCell="1" allowOverlap="1" wp14:anchorId="3CEDAB3D" wp14:editId="04CF2745">
              <wp:simplePos x="0" y="0"/>
              <wp:positionH relativeFrom="margin">
                <wp:align>center</wp:align>
              </wp:positionH>
              <wp:positionV relativeFrom="page">
                <wp:align>top</wp:align>
              </wp:positionV>
              <wp:extent cx="8618220" cy="905256"/>
              <wp:effectExtent l="0" t="0" r="6350" b="9525"/>
              <wp:wrapNone/>
              <wp:docPr id="59" name="Group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0" name="Rectangle"/>
                      <wps:cNvSpPr/>
                      <wps:spPr>
                        <a:xfrm>
                          <a:off x="0" y="861237"/>
                          <a:ext cx="8618220" cy="45085"/>
                        </a:xfrm>
                        <a:prstGeom prst="rect">
                          <a:avLst/>
                        </a:prstGeom>
                        <a:solidFill>
                          <a:schemeClr val="accent2"/>
                        </a:solidFill>
                        <a:ln w="12700">
                          <a:miter lim="400000"/>
                        </a:ln>
                      </wps:spPr>
                      <wps:bodyPr lIns="38100" tIns="38100" rIns="38100" bIns="38100" anchor="ctr"/>
                    </wps:wsp>
                    <wps:wsp>
                      <wps:cNvPr id="61" name="Shape"/>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7" name="Rectangle"/>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23439A1A" id="Group 59" o:spid="_x0000_s1026" style="position:absolute;margin-left:0;margin-top:0;width:678.6pt;height:71.3pt;z-index:25173196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">
              <v:rect id="Rectangle"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" fillcolor="#60b966 [3205]" stroked="f" strokeweight="1pt">
                <v:stroke miterlimit="4"/>
                <v:textbox inset="3pt,3pt,3pt,3pt"/>
              </v:rect>
              <v:shape id="Shape"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angle"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" fillcolor="#264d2b [3204]" stroked="f" strokeweight="1pt">
                <v:stroke miterlimit="4"/>
                <v:textbox inset="3pt,3pt,3pt,3pt"/>
              </v:rect>
              <w10:wrap anchorx="margin"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03FAD" w14:textId="77777777" w:rsidR="005235DF" w:rsidRDefault="005235DF" w:rsidP="00B17E13">
    <w:pPr>
      <w:pStyle w:val="Header"/>
      <w:ind w:right="27"/>
      <w:jc w:val="right"/>
    </w:pPr>
    <w:r w:rsidRPr="00495014">
      <w:rPr>
        <w:noProof/>
        <w:lang w:eastAsia="en-AU"/>
      </w:rPr>
      <mc:AlternateContent>
        <mc:Choice Requires="wps">
          <w:drawing>
            <wp:inline distT="0" distB="0" distL="0" distR="0" wp14:anchorId="67B7B861" wp14:editId="0E293D41">
              <wp:extent cx="1390652" cy="370841"/>
              <wp:effectExtent l="0" t="0" r="0" b="0"/>
              <wp:docPr id="55"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177473F9"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27872" behindDoc="0" locked="0" layoutInCell="1" allowOverlap="1" wp14:anchorId="5F1F9C2F" wp14:editId="5AB7B268">
              <wp:simplePos x="0" y="0"/>
              <wp:positionH relativeFrom="margin">
                <wp:align>center</wp:align>
              </wp:positionH>
              <wp:positionV relativeFrom="page">
                <wp:align>top</wp:align>
              </wp:positionV>
              <wp:extent cx="6858000" cy="905256"/>
              <wp:effectExtent l="0" t="0" r="0" b="9525"/>
              <wp:wrapNone/>
              <wp:docPr id="41" name="Group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4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4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4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00D856E7" id="Group 41" o:spid="_x0000_s1026" style="position:absolute;margin-left:0;margin-top:0;width:540pt;height:71.3pt;z-index:251727872;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T8h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" fillcolor="#60b966 [3205]" stroked="f" strokeweight="1pt">
                <v:stroke miterlimit="4"/>
                <v:textbox inset="3pt,3pt,3pt,3pt"/>
              </v:rect>
              <w10:wrap anchorx="margin"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33D58" w14:textId="77777777" w:rsidR="005235DF" w:rsidRDefault="005235DF" w:rsidP="00B17E13">
    <w:pPr>
      <w:pStyle w:val="Header"/>
      <w:ind w:right="27"/>
      <w:jc w:val="right"/>
    </w:pPr>
    <w:r w:rsidRPr="00495014">
      <w:rPr>
        <w:noProof/>
        <w:lang w:eastAsia="en-AU"/>
      </w:rPr>
      <mc:AlternateContent>
        <mc:Choice Requires="wps">
          <w:drawing>
            <wp:inline distT="0" distB="0" distL="0" distR="0" wp14:anchorId="3017EACF" wp14:editId="2097D1AE">
              <wp:extent cx="1390652" cy="370841"/>
              <wp:effectExtent l="0" t="0" r="0" b="0"/>
              <wp:docPr id="57"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3B30D62C"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696128" behindDoc="0" locked="0" layoutInCell="1" allowOverlap="1" wp14:anchorId="7B53C8D0" wp14:editId="584BD423">
              <wp:simplePos x="0" y="0"/>
              <wp:positionH relativeFrom="margin">
                <wp:align>center</wp:align>
              </wp:positionH>
              <wp:positionV relativeFrom="page">
                <wp:align>top</wp:align>
              </wp:positionV>
              <wp:extent cx="8618220" cy="905256"/>
              <wp:effectExtent l="0" t="0" r="6350" b="9525"/>
              <wp:wrapNone/>
              <wp:docPr id="194" name="Group 1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18220" cy="905256"/>
                        <a:chOff x="0" y="0"/>
                        <a:chExt cx="8618220" cy="906322"/>
                      </a:xfrm>
                    </wpg:grpSpPr>
                    <wps:wsp>
                      <wps:cNvPr id="62" name="Rectangle"/>
                      <wps:cNvSpPr/>
                      <wps:spPr>
                        <a:xfrm>
                          <a:off x="0" y="861237"/>
                          <a:ext cx="8618220" cy="45085"/>
                        </a:xfrm>
                        <a:prstGeom prst="rect">
                          <a:avLst/>
                        </a:prstGeom>
                        <a:solidFill>
                          <a:schemeClr val="accent2"/>
                        </a:solidFill>
                        <a:ln w="12700">
                          <a:miter lim="400000"/>
                        </a:ln>
                      </wps:spPr>
                      <wps:bodyPr lIns="38100" tIns="38100" rIns="38100" bIns="38100" anchor="ctr"/>
                    </wps:wsp>
                    <wps:wsp>
                      <wps:cNvPr id="63" name="Shape"/>
                      <wps:cNvSpPr/>
                      <wps:spPr>
                        <a:xfrm>
                          <a:off x="0" y="0"/>
                          <a:ext cx="2508250" cy="828040"/>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192" name="Rectangle"/>
                      <wps:cNvSpPr/>
                      <wps:spPr>
                        <a:xfrm>
                          <a:off x="0" y="765544"/>
                          <a:ext cx="8618220" cy="106680"/>
                        </a:xfrm>
                        <a:prstGeom prst="rect">
                          <a:avLst/>
                        </a:prstGeom>
                        <a:solidFill>
                          <a:schemeClr val="accent1"/>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FE013ED" id="Group 194" o:spid="_x0000_s1026" style="position:absolute;margin-left:0;margin-top:0;width:678.6pt;height:71.3pt;z-index:251696128;mso-width-percent:1000;mso-position-horizontal:center;mso-position-horizontal-relative:margin;mso-position-vertical:top;mso-position-vertical-relative:page;mso-width-percent:1000;mso-width-relative:margin;mso-height-relative:margin" coordsize="8618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">
              <v:rect id="Rectangle" o:spid="_x0000_s1027" style="position:absolute;top:8612;width:8618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" fillcolor="#60b966 [3205]" stroked="f" strokeweight="1pt">
                <v:stroke miterlimit="4"/>
                <v:textbox inset="3pt,3pt,3pt,3pt"/>
              </v:rect>
              <v:shape id="Shape" o:spid="_x0000_s1028"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0;1254125,414020;1254125,414020;1254125,414020" o:connectangles="0,90,180,270"/>
              </v:shape>
              <v:rect id="Rectangle" o:spid="_x0000_s1029" style="position:absolute;top:7655;width:86182;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" fillcolor="#264d2b [3204]" stroked="f" strokeweight="1pt">
                <v:stroke miterlimit="4"/>
                <v:textbox inset="3pt,3pt,3pt,3pt"/>
              </v:rect>
              <w10:wrap anchorx="margin"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9F7FC" w14:textId="77777777" w:rsidR="005235DF" w:rsidRPr="00495014" w:rsidRDefault="005235DF" w:rsidP="00B17E13">
    <w:pPr>
      <w:pStyle w:val="Header"/>
      <w:ind w:right="27"/>
      <w:jc w:val="right"/>
    </w:pPr>
    <w:r w:rsidRPr="00495014">
      <w:rPr>
        <w:noProof/>
        <w:lang w:eastAsia="en-AU"/>
      </w:rPr>
      <mc:AlternateContent>
        <mc:Choice Requires="wps">
          <w:drawing>
            <wp:inline distT="0" distB="0" distL="0" distR="0" wp14:anchorId="44D713C5" wp14:editId="0A1E5791">
              <wp:extent cx="1390652" cy="370841"/>
              <wp:effectExtent l="0" t="0" r="0" b="0"/>
              <wp:docPr id="56"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47E66368"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29920" behindDoc="0" locked="0" layoutInCell="1" allowOverlap="1" wp14:anchorId="491217D6" wp14:editId="5629557E">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29E3FD3" id="Group 45" o:spid="_x0000_s1026"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uw9BMAALl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B17C4"/>
    <w:multiLevelType w:val="hybridMultilevel"/>
    <w:tmpl w:val="BF223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611095"/>
    <w:multiLevelType w:val="hybridMultilevel"/>
    <w:tmpl w:val="A972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1F0B94"/>
    <w:multiLevelType w:val="hybridMultilevel"/>
    <w:tmpl w:val="AD481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9" w15:restartNumberingAfterBreak="0">
    <w:nsid w:val="72254D15"/>
    <w:multiLevelType w:val="hybridMultilevel"/>
    <w:tmpl w:val="A4BA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9155893">
    <w:abstractNumId w:val="4"/>
  </w:num>
  <w:num w:numId="2" w16cid:durableId="881673170">
    <w:abstractNumId w:val="5"/>
  </w:num>
  <w:num w:numId="3" w16cid:durableId="1910460477">
    <w:abstractNumId w:val="1"/>
  </w:num>
  <w:num w:numId="4" w16cid:durableId="1786996795">
    <w:abstractNumId w:val="0"/>
  </w:num>
  <w:num w:numId="5" w16cid:durableId="1394962305">
    <w:abstractNumId w:val="3"/>
  </w:num>
  <w:num w:numId="6" w16cid:durableId="1599096398">
    <w:abstractNumId w:val="8"/>
  </w:num>
  <w:num w:numId="7" w16cid:durableId="95373830">
    <w:abstractNumId w:val="2"/>
  </w:num>
  <w:num w:numId="8" w16cid:durableId="1957827157">
    <w:abstractNumId w:val="6"/>
  </w:num>
  <w:num w:numId="9" w16cid:durableId="1368406770">
    <w:abstractNumId w:val="7"/>
  </w:num>
  <w:num w:numId="10" w16cid:durableId="42534322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D24"/>
    <w:rsid w:val="00003B75"/>
    <w:rsid w:val="000048CB"/>
    <w:rsid w:val="00007C26"/>
    <w:rsid w:val="0002674F"/>
    <w:rsid w:val="000446E1"/>
    <w:rsid w:val="00061AD5"/>
    <w:rsid w:val="000656AE"/>
    <w:rsid w:val="000A2C38"/>
    <w:rsid w:val="000A7CCA"/>
    <w:rsid w:val="000D5219"/>
    <w:rsid w:val="000F0B18"/>
    <w:rsid w:val="000F6C90"/>
    <w:rsid w:val="0011677C"/>
    <w:rsid w:val="00121CCF"/>
    <w:rsid w:val="00123565"/>
    <w:rsid w:val="00127D78"/>
    <w:rsid w:val="001327F4"/>
    <w:rsid w:val="00135DEF"/>
    <w:rsid w:val="0014729A"/>
    <w:rsid w:val="00174F40"/>
    <w:rsid w:val="001900D7"/>
    <w:rsid w:val="00191D63"/>
    <w:rsid w:val="00191DD0"/>
    <w:rsid w:val="00193F0D"/>
    <w:rsid w:val="00194685"/>
    <w:rsid w:val="001A2376"/>
    <w:rsid w:val="001A3F3A"/>
    <w:rsid w:val="001D5B2D"/>
    <w:rsid w:val="001D7E33"/>
    <w:rsid w:val="001E6CEB"/>
    <w:rsid w:val="001F0246"/>
    <w:rsid w:val="00201773"/>
    <w:rsid w:val="00213709"/>
    <w:rsid w:val="00233C92"/>
    <w:rsid w:val="0024119E"/>
    <w:rsid w:val="00241A86"/>
    <w:rsid w:val="002646ED"/>
    <w:rsid w:val="00276F32"/>
    <w:rsid w:val="00277281"/>
    <w:rsid w:val="00286E0A"/>
    <w:rsid w:val="0029115B"/>
    <w:rsid w:val="00297A58"/>
    <w:rsid w:val="002B0F79"/>
    <w:rsid w:val="00301FF2"/>
    <w:rsid w:val="00311990"/>
    <w:rsid w:val="00325DA0"/>
    <w:rsid w:val="003320D6"/>
    <w:rsid w:val="00352790"/>
    <w:rsid w:val="00377792"/>
    <w:rsid w:val="00391A7B"/>
    <w:rsid w:val="003A5F78"/>
    <w:rsid w:val="00404562"/>
    <w:rsid w:val="004120C2"/>
    <w:rsid w:val="00425C02"/>
    <w:rsid w:val="00435F2E"/>
    <w:rsid w:val="00436C33"/>
    <w:rsid w:val="00450BBB"/>
    <w:rsid w:val="00495014"/>
    <w:rsid w:val="004A09FC"/>
    <w:rsid w:val="004C3084"/>
    <w:rsid w:val="004C32B5"/>
    <w:rsid w:val="004C595B"/>
    <w:rsid w:val="004E2FE1"/>
    <w:rsid w:val="00502E99"/>
    <w:rsid w:val="0050308A"/>
    <w:rsid w:val="00505624"/>
    <w:rsid w:val="00513443"/>
    <w:rsid w:val="00522168"/>
    <w:rsid w:val="005235DF"/>
    <w:rsid w:val="00530F4D"/>
    <w:rsid w:val="00541367"/>
    <w:rsid w:val="005426A5"/>
    <w:rsid w:val="00545E74"/>
    <w:rsid w:val="00585480"/>
    <w:rsid w:val="005B45F0"/>
    <w:rsid w:val="005C1710"/>
    <w:rsid w:val="005C6747"/>
    <w:rsid w:val="005D2A28"/>
    <w:rsid w:val="005D3ADE"/>
    <w:rsid w:val="005E14D5"/>
    <w:rsid w:val="005E6AAF"/>
    <w:rsid w:val="00631541"/>
    <w:rsid w:val="006439A8"/>
    <w:rsid w:val="00663A5E"/>
    <w:rsid w:val="0067461F"/>
    <w:rsid w:val="006818BE"/>
    <w:rsid w:val="006A4307"/>
    <w:rsid w:val="006B2F2B"/>
    <w:rsid w:val="006D4753"/>
    <w:rsid w:val="006E02CA"/>
    <w:rsid w:val="00701D7A"/>
    <w:rsid w:val="00714A9A"/>
    <w:rsid w:val="007237D4"/>
    <w:rsid w:val="00743D10"/>
    <w:rsid w:val="00751BCB"/>
    <w:rsid w:val="007630F2"/>
    <w:rsid w:val="007667FA"/>
    <w:rsid w:val="007707EE"/>
    <w:rsid w:val="007820AA"/>
    <w:rsid w:val="00792405"/>
    <w:rsid w:val="007A3E5A"/>
    <w:rsid w:val="007A4B7E"/>
    <w:rsid w:val="007B6B58"/>
    <w:rsid w:val="007C5A6C"/>
    <w:rsid w:val="007D34D0"/>
    <w:rsid w:val="007E3455"/>
    <w:rsid w:val="007F1E4B"/>
    <w:rsid w:val="007F3CE4"/>
    <w:rsid w:val="007F3D82"/>
    <w:rsid w:val="00803C56"/>
    <w:rsid w:val="0080551C"/>
    <w:rsid w:val="00824D55"/>
    <w:rsid w:val="00825C8A"/>
    <w:rsid w:val="00847081"/>
    <w:rsid w:val="00852BBD"/>
    <w:rsid w:val="008553BB"/>
    <w:rsid w:val="0088045F"/>
    <w:rsid w:val="008A4365"/>
    <w:rsid w:val="008A60B8"/>
    <w:rsid w:val="008A6ABB"/>
    <w:rsid w:val="008C318E"/>
    <w:rsid w:val="008F1194"/>
    <w:rsid w:val="008F65F5"/>
    <w:rsid w:val="009128D7"/>
    <w:rsid w:val="009210EA"/>
    <w:rsid w:val="0092600A"/>
    <w:rsid w:val="009358CF"/>
    <w:rsid w:val="00935DD1"/>
    <w:rsid w:val="00945B9D"/>
    <w:rsid w:val="009544F4"/>
    <w:rsid w:val="00974A50"/>
    <w:rsid w:val="009C0094"/>
    <w:rsid w:val="009C31D9"/>
    <w:rsid w:val="009E4B73"/>
    <w:rsid w:val="00A119C5"/>
    <w:rsid w:val="00A1430A"/>
    <w:rsid w:val="00A22F8A"/>
    <w:rsid w:val="00A240C8"/>
    <w:rsid w:val="00A4190C"/>
    <w:rsid w:val="00A43F3A"/>
    <w:rsid w:val="00A60BEE"/>
    <w:rsid w:val="00A9160B"/>
    <w:rsid w:val="00A95895"/>
    <w:rsid w:val="00AA2EC9"/>
    <w:rsid w:val="00AB78D1"/>
    <w:rsid w:val="00AC11E8"/>
    <w:rsid w:val="00AD36A4"/>
    <w:rsid w:val="00B012AE"/>
    <w:rsid w:val="00B021DA"/>
    <w:rsid w:val="00B04624"/>
    <w:rsid w:val="00B05BBE"/>
    <w:rsid w:val="00B05DFD"/>
    <w:rsid w:val="00B17E13"/>
    <w:rsid w:val="00B61A17"/>
    <w:rsid w:val="00B63326"/>
    <w:rsid w:val="00B6591A"/>
    <w:rsid w:val="00B86DBD"/>
    <w:rsid w:val="00B91A00"/>
    <w:rsid w:val="00BB2437"/>
    <w:rsid w:val="00BB42DF"/>
    <w:rsid w:val="00BB647D"/>
    <w:rsid w:val="00BD6B67"/>
    <w:rsid w:val="00BE7490"/>
    <w:rsid w:val="00C026D3"/>
    <w:rsid w:val="00C05BBB"/>
    <w:rsid w:val="00C328F5"/>
    <w:rsid w:val="00C56DC6"/>
    <w:rsid w:val="00C56DCA"/>
    <w:rsid w:val="00C65396"/>
    <w:rsid w:val="00CA3BE4"/>
    <w:rsid w:val="00CC0208"/>
    <w:rsid w:val="00CE03B5"/>
    <w:rsid w:val="00CE3304"/>
    <w:rsid w:val="00CF7269"/>
    <w:rsid w:val="00D06101"/>
    <w:rsid w:val="00D073F1"/>
    <w:rsid w:val="00D11E77"/>
    <w:rsid w:val="00D237A2"/>
    <w:rsid w:val="00D30F4A"/>
    <w:rsid w:val="00D50E05"/>
    <w:rsid w:val="00D5153F"/>
    <w:rsid w:val="00D71C9E"/>
    <w:rsid w:val="00D87A41"/>
    <w:rsid w:val="00DD1468"/>
    <w:rsid w:val="00DD2790"/>
    <w:rsid w:val="00DF21FF"/>
    <w:rsid w:val="00DF5141"/>
    <w:rsid w:val="00E231A0"/>
    <w:rsid w:val="00E23B8F"/>
    <w:rsid w:val="00E24036"/>
    <w:rsid w:val="00E25BC6"/>
    <w:rsid w:val="00E26CFC"/>
    <w:rsid w:val="00E61D53"/>
    <w:rsid w:val="00E6596E"/>
    <w:rsid w:val="00E667B3"/>
    <w:rsid w:val="00E82221"/>
    <w:rsid w:val="00EA1406"/>
    <w:rsid w:val="00EA5FA7"/>
    <w:rsid w:val="00ED77F4"/>
    <w:rsid w:val="00EF043F"/>
    <w:rsid w:val="00EF627F"/>
    <w:rsid w:val="00EF69D8"/>
    <w:rsid w:val="00F01696"/>
    <w:rsid w:val="00F07C1A"/>
    <w:rsid w:val="00F26EB3"/>
    <w:rsid w:val="00F45F0A"/>
    <w:rsid w:val="00F77BE4"/>
    <w:rsid w:val="00F81CC4"/>
    <w:rsid w:val="00F823AD"/>
    <w:rsid w:val="00F90CA2"/>
    <w:rsid w:val="00F94789"/>
    <w:rsid w:val="00FA27A5"/>
    <w:rsid w:val="00FA61CB"/>
    <w:rsid w:val="00FB1147"/>
    <w:rsid w:val="00FB13F4"/>
    <w:rsid w:val="00FB4726"/>
    <w:rsid w:val="00FB6417"/>
    <w:rsid w:val="00FC6307"/>
    <w:rsid w:val="00FE76AF"/>
    <w:rsid w:val="00FF0D24"/>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57321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6">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53"/>
    <w:rPr>
      <w:rFonts w:cs="Times New Roman (Body CS)"/>
      <w:color w:val="000000" w:themeColor="text1"/>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semiHidden/>
    <w:rsid w:val="009544F4"/>
    <w:pPr>
      <w:spacing w:after="0" w:line="240" w:lineRule="auto"/>
    </w:pPr>
    <w:rPr>
      <w:color w:val="FFFFFF" w:themeColor="background1"/>
    </w:rPr>
  </w:style>
  <w:style w:type="character" w:customStyle="1" w:styleId="FooterChar">
    <w:name w:val="Footer Char"/>
    <w:basedOn w:val="DefaultParagraphFont"/>
    <w:link w:val="Footer"/>
    <w:uiPriority w:val="99"/>
    <w:semiHidden/>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5"/>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6"/>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1"/>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0F0B18"/>
    <w:pPr>
      <w:spacing w:before="120" w:after="60" w:line="240" w:lineRule="auto"/>
    </w:pPr>
    <w:rPr>
      <w:rFonts w:cstheme="minorBidi"/>
      <w:b/>
      <w:color w:val="2B612E" w:themeColor="accent2" w:themeShade="80"/>
      <w:sz w:val="24"/>
    </w:rPr>
  </w:style>
  <w:style w:type="paragraph" w:customStyle="1" w:styleId="Graphbullet2">
    <w:name w:val="Graph bullet 2"/>
    <w:basedOn w:val="Normal"/>
    <w:uiPriority w:val="16"/>
    <w:qFormat/>
    <w:rsid w:val="007A3E5A"/>
    <w:pPr>
      <w:numPr>
        <w:numId w:val="2"/>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0F0B18"/>
    <w:pPr>
      <w:spacing w:before="120" w:after="60" w:line="240" w:lineRule="auto"/>
    </w:pPr>
    <w:rPr>
      <w:rFonts w:cstheme="minorBidi"/>
      <w:b/>
      <w:color w:val="595959" w:themeColor="text1" w:themeTint="A6"/>
      <w:sz w:val="24"/>
    </w:rPr>
  </w:style>
  <w:style w:type="paragraph" w:customStyle="1" w:styleId="Graphbullet3">
    <w:name w:val="Graph bullet 3"/>
    <w:basedOn w:val="Normal"/>
    <w:uiPriority w:val="16"/>
    <w:qFormat/>
    <w:rsid w:val="007A3E5A"/>
    <w:pPr>
      <w:numPr>
        <w:numId w:val="3"/>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4"/>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5"/>
      </w:numPr>
    </w:pPr>
  </w:style>
  <w:style w:type="numbering" w:customStyle="1" w:styleId="NumberedList">
    <w:name w:val="NumberedList"/>
    <w:uiPriority w:val="99"/>
    <w:rsid w:val="00DF21FF"/>
    <w:pPr>
      <w:numPr>
        <w:numId w:val="6"/>
      </w:numPr>
    </w:pPr>
  </w:style>
  <w:style w:type="paragraph" w:styleId="ListBullet2">
    <w:name w:val="List Bullet 2"/>
    <w:basedOn w:val="Normal"/>
    <w:uiPriority w:val="12"/>
    <w:qFormat/>
    <w:rsid w:val="00DF21FF"/>
    <w:pPr>
      <w:numPr>
        <w:ilvl w:val="1"/>
        <w:numId w:val="5"/>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6"/>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ListParagraph">
    <w:name w:val="List Paragraph"/>
    <w:basedOn w:val="Normal"/>
    <w:uiPriority w:val="34"/>
    <w:qFormat/>
    <w:rsid w:val="00505624"/>
    <w:pPr>
      <w:spacing w:after="160" w:line="259" w:lineRule="auto"/>
      <w:ind w:left="720"/>
      <w:contextualSpacing/>
    </w:pPr>
    <w:rPr>
      <w:rFonts w:cstheme="minorBidi"/>
      <w:color w:val="auto"/>
    </w:rPr>
  </w:style>
  <w:style w:type="paragraph" w:customStyle="1" w:styleId="nav-item">
    <w:name w:val="nav-item"/>
    <w:basedOn w:val="Normal"/>
    <w:rsid w:val="005056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505624"/>
    <w:rPr>
      <w:color w:val="0000FF"/>
      <w:u w:val="single"/>
    </w:rPr>
  </w:style>
  <w:style w:type="table" w:customStyle="1" w:styleId="TableGrid0">
    <w:name w:val="TableGrid"/>
    <w:rsid w:val="00EF69D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6400">
      <w:bodyDiv w:val="1"/>
      <w:marLeft w:val="0"/>
      <w:marRight w:val="0"/>
      <w:marTop w:val="0"/>
      <w:marBottom w:val="0"/>
      <w:divBdr>
        <w:top w:val="none" w:sz="0" w:space="0" w:color="auto"/>
        <w:left w:val="none" w:sz="0" w:space="0" w:color="auto"/>
        <w:bottom w:val="none" w:sz="0" w:space="0" w:color="auto"/>
        <w:right w:val="none" w:sz="0" w:space="0" w:color="auto"/>
      </w:divBdr>
    </w:div>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C\AppData\Roaming\Microsoft\Templates\Healthcare%20business%20plan.dotx" TargetMode="External"/></Relationship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718B-925B-4E7C-97C6-E4065AF4C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Template>
  <TotalTime>0</TotalTime>
  <Pages>39</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2024-01-12T14:39:00Z</dcterms:created>
  <dcterms:modified xsi:type="dcterms:W3CDTF">2024-01-12T14:39:00Z</dcterms:modified>
</cp:coreProperties>
</file>